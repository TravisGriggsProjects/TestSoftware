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105"/>
        <w:gridCol w:w="5921"/>
      </w:tblGrid>
      <w:tr w:rsidR="006C4D2E" w:rsidRPr="00055AAC" w14:paraId="68A1560D" w14:textId="77777777" w:rsidTr="006C4D2E">
        <w:tc>
          <w:tcPr>
            <w:tcW w:w="3118" w:type="dxa"/>
            <w:shd w:val="clear" w:color="auto" w:fill="F2F2F2" w:themeFill="background1" w:themeFillShade="F2"/>
          </w:tcPr>
          <w:p w14:paraId="08D097DF" w14:textId="77777777" w:rsidR="006C4D2E" w:rsidRPr="00055AAC" w:rsidRDefault="006C4D2E" w:rsidP="006C4D2E">
            <w:pPr>
              <w:pStyle w:val="Heading2"/>
            </w:pPr>
            <w:r w:rsidRPr="00794857">
              <w:t>Assessment</w:t>
            </w:r>
            <w:r w:rsidRPr="003571B1">
              <w:rPr>
                <w:lang w:val="en-AU"/>
              </w:rPr>
              <w:t xml:space="preserve"> Title</w:t>
            </w:r>
          </w:p>
        </w:tc>
        <w:tc>
          <w:tcPr>
            <w:tcW w:w="5962" w:type="dxa"/>
          </w:tcPr>
          <w:p w14:paraId="455F0075" w14:textId="1172A5D1" w:rsidR="006C4D2E" w:rsidRPr="00B516DF" w:rsidRDefault="00B516DF" w:rsidP="00B516DF">
            <w:pPr>
              <w:rPr>
                <w:sz w:val="22"/>
                <w:szCs w:val="22"/>
                <w:lang w:val="en-AU"/>
              </w:rPr>
            </w:pPr>
            <w:r w:rsidRPr="00B516DF">
              <w:rPr>
                <w:sz w:val="22"/>
                <w:szCs w:val="22"/>
                <w:lang w:val="en-AU"/>
              </w:rPr>
              <w:t>Practical Test (CarTowing)</w:t>
            </w:r>
          </w:p>
        </w:tc>
      </w:tr>
    </w:tbl>
    <w:p w14:paraId="106F30DA" w14:textId="77777777" w:rsidR="006C4D2E" w:rsidRDefault="006C4D2E" w:rsidP="006C4D2E"/>
    <w:p w14:paraId="14B1E5E7" w14:textId="77777777" w:rsidR="00035B79" w:rsidRPr="00FA26B4" w:rsidRDefault="00035B79" w:rsidP="002E31A4">
      <w:pPr>
        <w:pStyle w:val="Heading2"/>
      </w:pPr>
      <w:r>
        <w:t>C</w:t>
      </w:r>
      <w:r w:rsidRPr="00FA26B4">
        <w:t>ompetency Details</w:t>
      </w:r>
    </w:p>
    <w:tbl>
      <w:tblPr>
        <w:tblStyle w:val="TableGrid"/>
        <w:tblW w:w="5000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102"/>
        <w:gridCol w:w="5924"/>
      </w:tblGrid>
      <w:tr w:rsidR="00035B79" w:rsidRPr="00055AAC" w14:paraId="0D49C3D2" w14:textId="77777777" w:rsidTr="00B516DF">
        <w:tc>
          <w:tcPr>
            <w:tcW w:w="3102" w:type="dxa"/>
            <w:shd w:val="clear" w:color="auto" w:fill="F2F2F2" w:themeFill="background1" w:themeFillShade="F2"/>
          </w:tcPr>
          <w:p w14:paraId="07CD8612" w14:textId="77777777" w:rsidR="00035B79" w:rsidRPr="00055AAC" w:rsidRDefault="00035B79" w:rsidP="00B516DF">
            <w:r>
              <w:t xml:space="preserve">Unit code/s </w:t>
            </w:r>
            <w:r w:rsidR="002E31A4">
              <w:t>and</w:t>
            </w:r>
            <w:r>
              <w:t xml:space="preserve"> title/s</w:t>
            </w:r>
          </w:p>
        </w:tc>
        <w:tc>
          <w:tcPr>
            <w:tcW w:w="5924" w:type="dxa"/>
          </w:tcPr>
          <w:p w14:paraId="729D0806" w14:textId="5CC26AC4" w:rsidR="00035B79" w:rsidRPr="00B516DF" w:rsidRDefault="00B516DF" w:rsidP="00DD004C">
            <w:pPr>
              <w:pStyle w:val="Heading2"/>
              <w:shd w:val="clear" w:color="auto" w:fill="FFFFFF"/>
              <w:rPr>
                <w:sz w:val="22"/>
                <w:szCs w:val="22"/>
                <w:lang w:val="en-AU"/>
              </w:rPr>
            </w:pPr>
            <w:r w:rsidRPr="00B516DF">
              <w:rPr>
                <w:sz w:val="22"/>
                <w:szCs w:val="22"/>
                <w:lang w:val="en-AU"/>
              </w:rPr>
              <w:t>ICTPRG4</w:t>
            </w:r>
            <w:r w:rsidR="00FB6FF1">
              <w:rPr>
                <w:sz w:val="22"/>
                <w:szCs w:val="22"/>
                <w:lang w:val="en-AU"/>
              </w:rPr>
              <w:t>3</w:t>
            </w:r>
            <w:r w:rsidRPr="00B516DF">
              <w:rPr>
                <w:sz w:val="22"/>
                <w:szCs w:val="22"/>
                <w:lang w:val="en-AU"/>
              </w:rPr>
              <w:t>3 – Test software development</w:t>
            </w:r>
          </w:p>
        </w:tc>
      </w:tr>
      <w:tr w:rsidR="00B516DF" w:rsidRPr="00055AAC" w14:paraId="00257AB6" w14:textId="77777777" w:rsidTr="00B516DF">
        <w:tc>
          <w:tcPr>
            <w:tcW w:w="3102" w:type="dxa"/>
            <w:shd w:val="clear" w:color="auto" w:fill="F2F2F2" w:themeFill="background1" w:themeFillShade="F2"/>
          </w:tcPr>
          <w:p w14:paraId="61EA09A8" w14:textId="77777777" w:rsidR="00B516DF" w:rsidRPr="00055AAC" w:rsidRDefault="00B516DF" w:rsidP="00B516DF">
            <w:r>
              <w:t>Qualification code/s and title/s</w:t>
            </w:r>
          </w:p>
        </w:tc>
        <w:tc>
          <w:tcPr>
            <w:tcW w:w="5924" w:type="dxa"/>
          </w:tcPr>
          <w:p w14:paraId="6A815EFA" w14:textId="1B989D5B" w:rsidR="00B516DF" w:rsidRPr="00B516DF" w:rsidRDefault="00B516DF" w:rsidP="00B516DF">
            <w:pPr>
              <w:pStyle w:val="Heading2"/>
              <w:shd w:val="clear" w:color="auto" w:fill="FFFFFF"/>
              <w:rPr>
                <w:sz w:val="22"/>
                <w:szCs w:val="22"/>
                <w:lang w:val="en-AU"/>
              </w:rPr>
            </w:pPr>
            <w:r w:rsidRPr="00B516DF">
              <w:rPr>
                <w:sz w:val="22"/>
                <w:szCs w:val="22"/>
                <w:lang w:val="en-AU"/>
              </w:rPr>
              <w:t>ICT40120 - Certificate IV in Information Technology</w:t>
            </w:r>
          </w:p>
        </w:tc>
      </w:tr>
      <w:tr w:rsidR="00B516DF" w:rsidRPr="00055AAC" w14:paraId="07008E3E" w14:textId="77777777" w:rsidTr="00B516DF">
        <w:tc>
          <w:tcPr>
            <w:tcW w:w="3102" w:type="dxa"/>
            <w:shd w:val="clear" w:color="auto" w:fill="F2F2F2" w:themeFill="background1" w:themeFillShade="F2"/>
          </w:tcPr>
          <w:p w14:paraId="38E13C15" w14:textId="77777777" w:rsidR="00B516DF" w:rsidRPr="00055AAC" w:rsidRDefault="00B516DF" w:rsidP="00B516DF">
            <w:r>
              <w:t>Business unit/Work group</w:t>
            </w:r>
          </w:p>
        </w:tc>
        <w:tc>
          <w:tcPr>
            <w:tcW w:w="5924" w:type="dxa"/>
          </w:tcPr>
          <w:p w14:paraId="33CAD2AA" w14:textId="48D969F3" w:rsidR="00B516DF" w:rsidRPr="00B516DF" w:rsidRDefault="00B516DF" w:rsidP="00B516DF">
            <w:pPr>
              <w:rPr>
                <w:sz w:val="22"/>
                <w:szCs w:val="22"/>
                <w:lang w:val="en-AU"/>
              </w:rPr>
            </w:pPr>
            <w:r w:rsidRPr="00B516DF">
              <w:rPr>
                <w:sz w:val="22"/>
                <w:szCs w:val="22"/>
                <w:lang w:val="en-AU"/>
              </w:rPr>
              <w:t>BARTS/IT Studies</w:t>
            </w:r>
          </w:p>
        </w:tc>
      </w:tr>
    </w:tbl>
    <w:p w14:paraId="3B5D82C4" w14:textId="77777777" w:rsidR="00035B79" w:rsidRDefault="00035B79" w:rsidP="00035B79">
      <w:pPr>
        <w:rPr>
          <w:lang w:val="en-AU"/>
        </w:rPr>
      </w:pPr>
    </w:p>
    <w:p w14:paraId="0D6E736C" w14:textId="77777777" w:rsidR="00035B79" w:rsidRPr="00794857" w:rsidRDefault="00035B79" w:rsidP="002E31A4">
      <w:pPr>
        <w:pStyle w:val="Heading2"/>
      </w:pPr>
      <w:r w:rsidRPr="00FA26B4">
        <w:t>Instructions</w:t>
      </w:r>
    </w:p>
    <w:tbl>
      <w:tblPr>
        <w:tblStyle w:val="TableGrid"/>
        <w:tblW w:w="5000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119"/>
        <w:gridCol w:w="5907"/>
      </w:tblGrid>
      <w:tr w:rsidR="00035B79" w:rsidRPr="00055AAC" w14:paraId="2933F518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614E9E05" w14:textId="77777777" w:rsidR="00035B79" w:rsidRPr="00055AAC" w:rsidRDefault="00035B79" w:rsidP="00B516DF">
            <w:r>
              <w:t xml:space="preserve">Method/s of assessment </w:t>
            </w:r>
          </w:p>
        </w:tc>
        <w:tc>
          <w:tcPr>
            <w:tcW w:w="5907" w:type="dxa"/>
          </w:tcPr>
          <w:p w14:paraId="49C4A3D4" w14:textId="6D37D0CE" w:rsidR="00366415" w:rsidRDefault="00366415" w:rsidP="00B516DF">
            <w:pPr>
              <w:rPr>
                <w:rFonts w:cs="Arial"/>
                <w:sz w:val="19"/>
                <w:szCs w:val="19"/>
                <w:shd w:val="clear" w:color="auto" w:fill="FAF9F8"/>
              </w:rPr>
            </w:pPr>
            <w:r>
              <w:rPr>
                <w:rFonts w:cs="Arial"/>
                <w:sz w:val="19"/>
                <w:szCs w:val="19"/>
                <w:shd w:val="clear" w:color="auto" w:fill="FAF9F8"/>
              </w:rPr>
              <w:t xml:space="preserve">   </w:t>
            </w:r>
          </w:p>
          <w:p w14:paraId="17CDDC87" w14:textId="5E5B0E95" w:rsidR="00366415" w:rsidRDefault="00366415" w:rsidP="00B516DF">
            <w:pPr>
              <w:rPr>
                <w:rFonts w:cs="Arial"/>
                <w:sz w:val="19"/>
                <w:szCs w:val="19"/>
                <w:shd w:val="clear" w:color="auto" w:fill="FAF9F8"/>
              </w:rPr>
            </w:pPr>
            <w:r>
              <w:rPr>
                <w:rFonts w:cs="Arial"/>
                <w:sz w:val="19"/>
                <w:szCs w:val="19"/>
                <w:shd w:val="clear" w:color="auto" w:fill="FAF9F8"/>
              </w:rPr>
              <w:t>Product (Create</w:t>
            </w:r>
            <w:r w:rsidR="00B516DF">
              <w:rPr>
                <w:rFonts w:cs="Arial"/>
                <w:sz w:val="19"/>
                <w:szCs w:val="19"/>
                <w:shd w:val="clear" w:color="auto" w:fill="FAF9F8"/>
              </w:rPr>
              <w:t xml:space="preserve"> and Written)</w:t>
            </w:r>
            <w:r>
              <w:rPr>
                <w:rFonts w:cs="Arial"/>
                <w:sz w:val="19"/>
                <w:szCs w:val="19"/>
                <w:shd w:val="clear" w:color="auto" w:fill="FAF9F8"/>
              </w:rPr>
              <w:t xml:space="preserve">    </w:t>
            </w:r>
          </w:p>
          <w:p w14:paraId="4F91D8B8" w14:textId="2FABCF2D" w:rsidR="00035B79" w:rsidRPr="00055AAC" w:rsidRDefault="00035B79" w:rsidP="00B516DF">
            <w:pPr>
              <w:rPr>
                <w:lang w:val="en-AU"/>
              </w:rPr>
            </w:pPr>
          </w:p>
        </w:tc>
      </w:tr>
      <w:tr w:rsidR="00035B79" w:rsidRPr="00055AAC" w14:paraId="315F076D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494E62EC" w14:textId="77777777" w:rsidR="00035B79" w:rsidRPr="00055AAC" w:rsidRDefault="00035B79" w:rsidP="00B516DF">
            <w:r>
              <w:t>Overview of assessment</w:t>
            </w:r>
          </w:p>
        </w:tc>
        <w:tc>
          <w:tcPr>
            <w:tcW w:w="5907" w:type="dxa"/>
          </w:tcPr>
          <w:p w14:paraId="5F35E354" w14:textId="3A39E71B" w:rsidR="00706F3E" w:rsidRPr="00055AAC" w:rsidRDefault="00EC013F" w:rsidP="00FC274C">
            <w:pPr>
              <w:rPr>
                <w:lang w:val="en-AU"/>
              </w:rPr>
            </w:pPr>
            <w:r>
              <w:rPr>
                <w:rStyle w:val="normaltextrun"/>
                <w:rFonts w:cs="Arial"/>
                <w:color w:val="000000"/>
                <w:szCs w:val="20"/>
                <w:bdr w:val="none" w:sz="0" w:space="0" w:color="auto" w:frame="1"/>
              </w:rPr>
              <w:t xml:space="preserve">This assessment will require you </w:t>
            </w:r>
            <w:commentRangeStart w:id="0"/>
            <w:commentRangeStart w:id="1"/>
            <w:r>
              <w:rPr>
                <w:rStyle w:val="normaltextrun"/>
                <w:rFonts w:cs="Arial"/>
                <w:color w:val="000000"/>
                <w:szCs w:val="20"/>
                <w:bdr w:val="none" w:sz="0" w:space="0" w:color="auto" w:frame="1"/>
              </w:rPr>
              <w:t>to</w:t>
            </w:r>
            <w:commentRangeEnd w:id="0"/>
            <w:r>
              <w:rPr>
                <w:rStyle w:val="CommentReference"/>
              </w:rPr>
              <w:commentReference w:id="0"/>
            </w:r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Style w:val="normaltextrun"/>
                <w:rFonts w:cs="Arial"/>
                <w:color w:val="000000"/>
                <w:szCs w:val="20"/>
                <w:bdr w:val="none" w:sz="0" w:space="0" w:color="auto" w:frame="1"/>
              </w:rPr>
              <w:t xml:space="preserve"> carry out software testing based on the CarTowing scenario. You are required to define 8 test cases, develop and execute test script using the NUnit and fix testing framework. You also need to record the test results, fix the bugs and re-test the modified code</w:t>
            </w:r>
          </w:p>
        </w:tc>
      </w:tr>
      <w:tr w:rsidR="00035B79" w:rsidRPr="005453FB" w14:paraId="1709D23E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25ACA862" w14:textId="77777777" w:rsidR="00035B79" w:rsidRPr="005453FB" w:rsidRDefault="00035B79" w:rsidP="00B516DF">
            <w:r w:rsidRPr="005453FB">
              <w:t>Task/s to be assessed</w:t>
            </w:r>
          </w:p>
        </w:tc>
        <w:tc>
          <w:tcPr>
            <w:tcW w:w="5907" w:type="dxa"/>
          </w:tcPr>
          <w:p w14:paraId="6BC46B86" w14:textId="77777777" w:rsidR="00442C1E" w:rsidRDefault="00442C1E" w:rsidP="00442C1E">
            <w:pPr>
              <w:rPr>
                <w:rStyle w:val="eop"/>
                <w:rFonts w:cs="Arial"/>
                <w:color w:val="000000"/>
                <w:szCs w:val="20"/>
                <w:shd w:val="clear" w:color="auto" w:fill="FFFFFF"/>
              </w:rPr>
            </w:pPr>
            <w: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  <w:t>This assessment will require you to complete the following tasks</w:t>
            </w:r>
            <w:r>
              <w:rPr>
                <w:rStyle w:val="eop"/>
                <w:rFonts w:cs="Arial"/>
                <w:color w:val="000000"/>
                <w:szCs w:val="20"/>
                <w:shd w:val="clear" w:color="auto" w:fill="FFFFFF"/>
              </w:rPr>
              <w:t> </w:t>
            </w:r>
          </w:p>
          <w:p w14:paraId="695DEF29" w14:textId="32C8D57E" w:rsidR="00442C1E" w:rsidRPr="00442C1E" w:rsidRDefault="00442C1E" w:rsidP="00442C1E">
            <w:pPr>
              <w:pStyle w:val="ListParagraph"/>
              <w:numPr>
                <w:ilvl w:val="0"/>
                <w:numId w:val="19"/>
              </w:numPr>
              <w:rPr>
                <w:bCs/>
                <w:iCs/>
              </w:rPr>
            </w:pPr>
            <w:r>
              <w:t xml:space="preserve">Task 1 – </w:t>
            </w:r>
            <w:r w:rsidR="00E43419">
              <w:t>Define Test Cases</w:t>
            </w:r>
          </w:p>
          <w:p w14:paraId="53ACDEEC" w14:textId="39144E18" w:rsidR="00442C1E" w:rsidRPr="00442C1E" w:rsidRDefault="00442C1E" w:rsidP="00442C1E">
            <w:pPr>
              <w:pStyle w:val="ListParagraph"/>
              <w:numPr>
                <w:ilvl w:val="0"/>
                <w:numId w:val="19"/>
              </w:numPr>
              <w:rPr>
                <w:bCs/>
                <w:iCs/>
              </w:rPr>
            </w:pPr>
            <w:r>
              <w:t xml:space="preserve">Task 2 – </w:t>
            </w:r>
            <w:r w:rsidR="00E43419">
              <w:t>De</w:t>
            </w:r>
            <w:r w:rsidR="00C5093C">
              <w:t>velop test scripts and execute tests</w:t>
            </w:r>
          </w:p>
          <w:p w14:paraId="68D91C62" w14:textId="40801FD5" w:rsidR="00E43419" w:rsidRPr="00E43419" w:rsidRDefault="00E43419" w:rsidP="00442C1E">
            <w:pPr>
              <w:pStyle w:val="ListParagraph"/>
              <w:numPr>
                <w:ilvl w:val="0"/>
                <w:numId w:val="19"/>
              </w:numPr>
              <w:rPr>
                <w:bCs/>
                <w:iCs/>
              </w:rPr>
            </w:pPr>
            <w:r>
              <w:t xml:space="preserve">Task 3 – Record Test Results </w:t>
            </w:r>
          </w:p>
          <w:p w14:paraId="29F0D436" w14:textId="7B85E44A" w:rsidR="00035B79" w:rsidRPr="00442C1E" w:rsidRDefault="00E43419" w:rsidP="00442C1E">
            <w:pPr>
              <w:pStyle w:val="ListParagraph"/>
              <w:numPr>
                <w:ilvl w:val="0"/>
                <w:numId w:val="19"/>
              </w:numPr>
              <w:rPr>
                <w:bCs/>
                <w:iCs/>
              </w:rPr>
            </w:pPr>
            <w:r>
              <w:t xml:space="preserve">Task 4 – Manage </w:t>
            </w:r>
            <w:r w:rsidR="00A67995">
              <w:t>D</w:t>
            </w:r>
            <w:r>
              <w:t>ef</w:t>
            </w:r>
            <w:r w:rsidR="00A67995">
              <w:t>e</w:t>
            </w:r>
            <w:r>
              <w:t>cts</w:t>
            </w:r>
          </w:p>
        </w:tc>
      </w:tr>
      <w:tr w:rsidR="00035B79" w:rsidRPr="00055AAC" w14:paraId="270F3EA9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6ED357F5" w14:textId="77777777" w:rsidR="00035B79" w:rsidRPr="00055AAC" w:rsidRDefault="00035B79" w:rsidP="00B516DF">
            <w:r>
              <w:t>Time allowed</w:t>
            </w:r>
          </w:p>
        </w:tc>
        <w:tc>
          <w:tcPr>
            <w:tcW w:w="5907" w:type="dxa"/>
          </w:tcPr>
          <w:p w14:paraId="6232C03F" w14:textId="2CABB8D6" w:rsidR="00C5093C" w:rsidRDefault="00C5093C" w:rsidP="00706F3E">
            <w:bookmarkStart w:id="2" w:name="_Hlk56156131"/>
            <w:r>
              <w:t>2 Hours</w:t>
            </w:r>
          </w:p>
          <w:p w14:paraId="3CE23E20" w14:textId="5B04CCD4" w:rsidR="00035B79" w:rsidRDefault="003C5135" w:rsidP="00706F3E">
            <w:r>
              <w:t xml:space="preserve">Refer to your schedule for submission dates </w:t>
            </w:r>
            <w:bookmarkEnd w:id="2"/>
          </w:p>
          <w:p w14:paraId="4E762FA9" w14:textId="77777777" w:rsidR="00706F3E" w:rsidRPr="00930A8B" w:rsidRDefault="00706F3E" w:rsidP="00706F3E"/>
        </w:tc>
      </w:tr>
      <w:tr w:rsidR="00035B79" w:rsidRPr="00055AAC" w14:paraId="60EE38EE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0EE3B230" w14:textId="77777777" w:rsidR="00035B79" w:rsidRPr="00055AAC" w:rsidRDefault="00035B79" w:rsidP="00B516DF">
            <w:r>
              <w:t>Location of assessment</w:t>
            </w:r>
          </w:p>
        </w:tc>
        <w:tc>
          <w:tcPr>
            <w:tcW w:w="5907" w:type="dxa"/>
          </w:tcPr>
          <w:p w14:paraId="50379847" w14:textId="77777777" w:rsidR="00035B79" w:rsidRDefault="00E15F31" w:rsidP="00B516DF">
            <w:pP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</w:pPr>
            <w: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  <w:t>Assessment can be completed anywhere with access to the resources required. (see Resources Required section below)</w:t>
            </w:r>
          </w:p>
          <w:p w14:paraId="7FD9C883" w14:textId="77777777" w:rsidR="00706F3E" w:rsidRPr="00055AAC" w:rsidRDefault="00706F3E" w:rsidP="00B516DF">
            <w:pPr>
              <w:rPr>
                <w:lang w:val="en-AU"/>
              </w:rPr>
            </w:pPr>
          </w:p>
        </w:tc>
      </w:tr>
      <w:tr w:rsidR="00035B79" w:rsidRPr="00055AAC" w14:paraId="2B5A3A06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2E0AFFAB" w14:textId="77777777" w:rsidR="00035B79" w:rsidRDefault="00035B79" w:rsidP="00B516DF">
            <w:r>
              <w:t>Decision making rules</w:t>
            </w:r>
          </w:p>
        </w:tc>
        <w:tc>
          <w:tcPr>
            <w:tcW w:w="5907" w:type="dxa"/>
          </w:tcPr>
          <w:p w14:paraId="76FF0A9A" w14:textId="77777777" w:rsidR="00035B79" w:rsidRDefault="003C5135" w:rsidP="00B516DF">
            <w:pPr>
              <w:rPr>
                <w:lang w:val="en-AU"/>
              </w:rPr>
            </w:pPr>
            <w:bookmarkStart w:id="3" w:name="_Hlk56156254"/>
            <w:r w:rsidRPr="003C5135">
              <w:rPr>
                <w:lang w:val="en-AU"/>
              </w:rPr>
              <w:t>To receive a satisfactory outcome for this assessment you must complete all parts correctly.</w:t>
            </w:r>
          </w:p>
          <w:p w14:paraId="31469ABA" w14:textId="77777777" w:rsidR="000564BD" w:rsidRDefault="000564BD" w:rsidP="00B516DF">
            <w:pPr>
              <w:rPr>
                <w:lang w:val="en-AU"/>
              </w:rPr>
            </w:pPr>
          </w:p>
          <w:p w14:paraId="7CAA90E2" w14:textId="77777777" w:rsidR="000564BD" w:rsidRDefault="000564BD" w:rsidP="00B516DF">
            <w:pPr>
              <w:rPr>
                <w:lang w:val="en-AU"/>
              </w:rPr>
            </w:pPr>
            <w:r>
              <w:rPr>
                <w:lang w:val="en-AU"/>
              </w:rPr>
              <w:t>Word counts are provided as guidance only.</w:t>
            </w:r>
          </w:p>
          <w:bookmarkEnd w:id="3"/>
          <w:p w14:paraId="36851A99" w14:textId="77777777" w:rsidR="00035B79" w:rsidRPr="00055AAC" w:rsidRDefault="00035B79" w:rsidP="00B516DF">
            <w:pPr>
              <w:rPr>
                <w:lang w:val="en-AU"/>
              </w:rPr>
            </w:pPr>
          </w:p>
        </w:tc>
      </w:tr>
      <w:tr w:rsidR="00035B79" w:rsidRPr="00055AAC" w14:paraId="1FB20FAD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3F70B4DF" w14:textId="77777777" w:rsidR="00035B79" w:rsidRDefault="00035B79" w:rsidP="00B516DF">
            <w:r>
              <w:t>Assessment conditions</w:t>
            </w:r>
          </w:p>
        </w:tc>
        <w:tc>
          <w:tcPr>
            <w:tcW w:w="5907" w:type="dxa"/>
          </w:tcPr>
          <w:p w14:paraId="61D7ADCB" w14:textId="77777777" w:rsidR="007D61C7" w:rsidRDefault="007D61C7" w:rsidP="007D61C7">
            <w:pPr>
              <w:rPr>
                <w:rFonts w:cs="Times New Roman"/>
                <w:lang w:val="en-US"/>
              </w:rPr>
            </w:pPr>
            <w:r w:rsidRPr="00245EDD">
              <w:rPr>
                <w:rFonts w:cs="Times New Roman"/>
                <w:lang w:val="en-US"/>
              </w:rPr>
              <w:t xml:space="preserve">This assessment must be undertaken where </w:t>
            </w:r>
            <w:r>
              <w:rPr>
                <w:rFonts w:cs="Times New Roman"/>
                <w:lang w:val="en-US"/>
              </w:rPr>
              <w:t xml:space="preserve">the conditions replicate </w:t>
            </w:r>
            <w:r w:rsidRPr="00245EDD">
              <w:rPr>
                <w:rFonts w:cs="Times New Roman"/>
                <w:lang w:val="en-US"/>
              </w:rPr>
              <w:t xml:space="preserve">noise levels and interruptions </w:t>
            </w:r>
            <w:r>
              <w:rPr>
                <w:rFonts w:cs="Times New Roman"/>
                <w:lang w:val="en-US"/>
              </w:rPr>
              <w:t>that people typically experience working in the ICT</w:t>
            </w:r>
            <w:r w:rsidRPr="00245EDD">
              <w:rPr>
                <w:rFonts w:cs="Times New Roman"/>
                <w:lang w:val="en-US"/>
              </w:rPr>
              <w:t xml:space="preserve"> industry</w:t>
            </w:r>
            <w:r>
              <w:rPr>
                <w:rFonts w:cs="Times New Roman"/>
                <w:lang w:val="en-US"/>
              </w:rPr>
              <w:t xml:space="preserve">. </w:t>
            </w:r>
          </w:p>
          <w:p w14:paraId="2A333C55" w14:textId="77777777" w:rsidR="007D61C7" w:rsidRDefault="007D61C7" w:rsidP="007D61C7">
            <w:pPr>
              <w:rPr>
                <w:rFonts w:cs="Times New Roman"/>
                <w:lang w:val="en-US"/>
              </w:rPr>
            </w:pPr>
          </w:p>
          <w:p w14:paraId="0A9E5ED3" w14:textId="655643D9" w:rsidR="00035B79" w:rsidRDefault="007D61C7" w:rsidP="007D61C7">
            <w:pPr>
              <w:rPr>
                <w:rFonts w:cs="Times New Roman"/>
                <w:lang w:val="en-US"/>
              </w:rPr>
            </w:pPr>
            <w:bookmarkStart w:id="4" w:name="_Hlk56156091"/>
            <w:r>
              <w:rPr>
                <w:rFonts w:cs="Times New Roman"/>
                <w:lang w:val="en-US"/>
              </w:rPr>
              <w:t xml:space="preserve">This is </w:t>
            </w:r>
            <w:r w:rsidR="00B84157">
              <w:rPr>
                <w:rFonts w:cs="Times New Roman"/>
                <w:lang w:val="en-US"/>
              </w:rPr>
              <w:t xml:space="preserve">a </w:t>
            </w:r>
            <w:r>
              <w:rPr>
                <w:rFonts w:cs="Times New Roman"/>
                <w:lang w:val="en-US"/>
              </w:rPr>
              <w:t>supervised assessment and you may access any required resources.</w:t>
            </w:r>
          </w:p>
          <w:p w14:paraId="78A8853D" w14:textId="77777777" w:rsidR="00940F52" w:rsidRDefault="00940F52" w:rsidP="007D61C7">
            <w:pPr>
              <w:rPr>
                <w:rFonts w:cs="Times New Roman"/>
                <w:lang w:val="en-US"/>
              </w:rPr>
            </w:pPr>
          </w:p>
          <w:p w14:paraId="740C6506" w14:textId="77777777" w:rsidR="00940F52" w:rsidRDefault="00940F52" w:rsidP="007D61C7">
            <w:pPr>
              <w:rPr>
                <w:lang w:val="en-AU"/>
              </w:rPr>
            </w:pPr>
            <w:r>
              <w:rPr>
                <w:rFonts w:cs="Times New Roman"/>
                <w:lang w:val="en-US"/>
              </w:rPr>
              <w:t>This is not group work and must be completed as an individual.</w:t>
            </w:r>
          </w:p>
          <w:bookmarkEnd w:id="4"/>
          <w:p w14:paraId="1A8C9EBA" w14:textId="77777777" w:rsidR="00035B79" w:rsidRPr="00055AAC" w:rsidRDefault="00035B79" w:rsidP="00B516DF">
            <w:pPr>
              <w:rPr>
                <w:lang w:val="en-AU"/>
              </w:rPr>
            </w:pPr>
          </w:p>
        </w:tc>
      </w:tr>
      <w:tr w:rsidR="00035B79" w:rsidRPr="00055AAC" w14:paraId="0444C911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0D102BFA" w14:textId="77777777" w:rsidR="00035B79" w:rsidRDefault="00035B79" w:rsidP="00B516DF">
            <w:r>
              <w:t>Resources required</w:t>
            </w:r>
          </w:p>
        </w:tc>
        <w:tc>
          <w:tcPr>
            <w:tcW w:w="5907" w:type="dxa"/>
          </w:tcPr>
          <w:p w14:paraId="4073DE47" w14:textId="77777777" w:rsidR="00035B79" w:rsidRDefault="009269F3" w:rsidP="00B516DF">
            <w:pPr>
              <w:rPr>
                <w:lang w:val="en-AU"/>
              </w:rPr>
            </w:pPr>
            <w:r w:rsidRPr="009269F3">
              <w:rPr>
                <w:lang w:val="en-AU"/>
              </w:rPr>
              <w:t>To complete th</w:t>
            </w:r>
            <w:r>
              <w:rPr>
                <w:lang w:val="en-AU"/>
              </w:rPr>
              <w:t>is</w:t>
            </w:r>
            <w:r w:rsidRPr="009269F3">
              <w:rPr>
                <w:lang w:val="en-AU"/>
              </w:rPr>
              <w:t xml:space="preserve"> </w:t>
            </w:r>
            <w:r>
              <w:rPr>
                <w:lang w:val="en-AU"/>
              </w:rPr>
              <w:t>assessment</w:t>
            </w:r>
            <w:r w:rsidRPr="009269F3">
              <w:rPr>
                <w:lang w:val="en-AU"/>
              </w:rPr>
              <w:t>, you will require the following:</w:t>
            </w:r>
          </w:p>
          <w:p w14:paraId="38231612" w14:textId="77777777" w:rsidR="00706F3E" w:rsidRPr="007C12EC" w:rsidRDefault="00706F3E" w:rsidP="00706F3E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rFonts w:cs="Arial"/>
                <w:szCs w:val="20"/>
              </w:rPr>
            </w:pPr>
            <w:bookmarkStart w:id="5" w:name="_Hlk83284623"/>
            <w:r w:rsidRPr="007C12EC">
              <w:rPr>
                <w:rFonts w:cs="Arial"/>
                <w:szCs w:val="20"/>
              </w:rPr>
              <w:t>Access to Learn with Internet access</w:t>
            </w:r>
          </w:p>
          <w:bookmarkEnd w:id="5"/>
          <w:p w14:paraId="351286EF" w14:textId="07337C92" w:rsidR="00706F3E" w:rsidRDefault="00706F3E" w:rsidP="00706F3E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rFonts w:cs="Arial"/>
                <w:szCs w:val="20"/>
              </w:rPr>
            </w:pPr>
            <w:r w:rsidRPr="007C12EC">
              <w:rPr>
                <w:rFonts w:cs="Arial"/>
                <w:szCs w:val="20"/>
              </w:rPr>
              <w:t>Learn resources</w:t>
            </w:r>
          </w:p>
          <w:p w14:paraId="5D3E9DD1" w14:textId="6E93E0BA" w:rsidR="005077F0" w:rsidRPr="007C12EC" w:rsidRDefault="005077F0" w:rsidP="00706F3E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Visual Studio</w:t>
            </w:r>
          </w:p>
          <w:p w14:paraId="22CF42DC" w14:textId="77777777" w:rsidR="00035B79" w:rsidRPr="00055AAC" w:rsidRDefault="00706F3E" w:rsidP="00706F3E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lang w:val="en-AU"/>
              </w:rPr>
            </w:pPr>
            <w:bookmarkStart w:id="6" w:name="_Hlk83284663"/>
            <w:r w:rsidRPr="007C12EC">
              <w:rPr>
                <w:rFonts w:cs="Arial"/>
                <w:szCs w:val="20"/>
              </w:rPr>
              <w:t>Word processing software such as Microsoft Word</w:t>
            </w:r>
            <w:bookmarkEnd w:id="6"/>
            <w:r w:rsidRPr="007C12EC">
              <w:rPr>
                <w:rFonts w:cs="Arial"/>
                <w:szCs w:val="20"/>
              </w:rPr>
              <w:t>.</w:t>
            </w:r>
          </w:p>
        </w:tc>
      </w:tr>
      <w:tr w:rsidR="00035B79" w:rsidRPr="00055AAC" w14:paraId="29D863E7" w14:textId="77777777" w:rsidTr="002E31A4">
        <w:tc>
          <w:tcPr>
            <w:tcW w:w="3119" w:type="dxa"/>
            <w:shd w:val="clear" w:color="auto" w:fill="F2F2F2" w:themeFill="background1" w:themeFillShade="F2"/>
          </w:tcPr>
          <w:p w14:paraId="5DE24E2A" w14:textId="77777777" w:rsidR="00035B79" w:rsidRDefault="00035B79" w:rsidP="00B516DF">
            <w:r>
              <w:lastRenderedPageBreak/>
              <w:t>Result notification and reassessment information</w:t>
            </w:r>
          </w:p>
        </w:tc>
        <w:tc>
          <w:tcPr>
            <w:tcW w:w="5907" w:type="dxa"/>
          </w:tcPr>
          <w:p w14:paraId="4DDD9BEA" w14:textId="77777777" w:rsidR="003C5135" w:rsidRPr="003C5135" w:rsidRDefault="003C5135" w:rsidP="003C5135">
            <w:pPr>
              <w:rPr>
                <w:lang w:val="en-AU"/>
              </w:rPr>
            </w:pPr>
            <w:r w:rsidRPr="003C5135">
              <w:rPr>
                <w:lang w:val="en-AU"/>
              </w:rPr>
              <w:t>You will be provided feedback and the result for your assignment on TAFESA Learn. You will be and given the chance to resubmit with required corrections only once.</w:t>
            </w:r>
          </w:p>
          <w:p w14:paraId="49B3471C" w14:textId="77777777" w:rsidR="00035B79" w:rsidRDefault="003C5135" w:rsidP="003C5135">
            <w:pPr>
              <w:rPr>
                <w:lang w:val="en-AU"/>
              </w:rPr>
            </w:pPr>
            <w:r w:rsidRPr="003C5135">
              <w:rPr>
                <w:lang w:val="en-AU"/>
              </w:rPr>
              <w:t>Refer to the TAFE SA assessment policy for more information</w:t>
            </w:r>
            <w:r w:rsidR="00FE3380">
              <w:rPr>
                <w:lang w:val="en-AU"/>
              </w:rPr>
              <w:t xml:space="preserve"> </w:t>
            </w:r>
            <w:hyperlink r:id="rId15" w:history="1">
              <w:r w:rsidR="00B0537C">
                <w:rPr>
                  <w:rStyle w:val="Hyperlink"/>
                  <w:lang w:val="en-AU"/>
                </w:rPr>
                <w:t>https://www.tafesa.edu.au/apply-enrol/before-starting/student-policies/assessment</w:t>
              </w:r>
            </w:hyperlink>
          </w:p>
          <w:p w14:paraId="7DBBD49C" w14:textId="77777777" w:rsidR="00035B79" w:rsidRPr="00055AAC" w:rsidRDefault="00035B79" w:rsidP="00B516DF">
            <w:pPr>
              <w:rPr>
                <w:lang w:val="en-AU"/>
              </w:rPr>
            </w:pPr>
          </w:p>
        </w:tc>
      </w:tr>
    </w:tbl>
    <w:p w14:paraId="4A274201" w14:textId="77777777" w:rsidR="00B516DF" w:rsidRDefault="00B516DF" w:rsidP="00FC274C">
      <w:pPr>
        <w:rPr>
          <w:rStyle w:val="Heading2Char"/>
        </w:rPr>
        <w:sectPr w:rsidR="00B516DF" w:rsidSect="006A1BC5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276" w:right="1440" w:bottom="1440" w:left="1440" w:header="708" w:footer="708" w:gutter="0"/>
          <w:cols w:space="708"/>
          <w:titlePg/>
          <w:docGrid w:linePitch="360"/>
        </w:sectPr>
      </w:pPr>
    </w:p>
    <w:p w14:paraId="4271F7CB" w14:textId="1284A188" w:rsidR="00B516DF" w:rsidRPr="00124835" w:rsidRDefault="00B516DF" w:rsidP="00B516DF">
      <w:r>
        <w:lastRenderedPageBreak/>
        <w:t xml:space="preserve">ITWorks Software Company Ltd. </w:t>
      </w:r>
      <w:r w:rsidR="00A67995">
        <w:t>g</w:t>
      </w:r>
      <w:r>
        <w:t xml:space="preserve">ot a contract to </w:t>
      </w:r>
      <w:r w:rsidR="00A67995">
        <w:t>conduct</w:t>
      </w:r>
      <w:r>
        <w:t xml:space="preserve"> the unit testing for the Car Towing program library. </w:t>
      </w:r>
      <w:r w:rsidRPr="00124835">
        <w:t>Given a TowingCostCalculator</w:t>
      </w:r>
      <w:r>
        <w:t xml:space="preserve"> source codes</w:t>
      </w:r>
      <w:r w:rsidRPr="00124835">
        <w:t xml:space="preserve">, </w:t>
      </w:r>
      <w:r>
        <w:t xml:space="preserve">as the tester </w:t>
      </w:r>
      <w:r w:rsidRPr="00124835">
        <w:t>you are required to do:</w:t>
      </w:r>
    </w:p>
    <w:p w14:paraId="293BF2CD" w14:textId="77777777" w:rsidR="00B516DF" w:rsidRPr="00124835" w:rsidRDefault="00B516DF" w:rsidP="00B516DF">
      <w:pPr>
        <w:pStyle w:val="ListParagraph"/>
        <w:numPr>
          <w:ilvl w:val="0"/>
          <w:numId w:val="28"/>
        </w:numPr>
      </w:pPr>
      <w:r w:rsidRPr="00124835">
        <w:t>Prepare your test cases.</w:t>
      </w:r>
    </w:p>
    <w:p w14:paraId="7BDE63F5" w14:textId="77777777" w:rsidR="00B516DF" w:rsidRDefault="00B516DF" w:rsidP="00B516DF">
      <w:pPr>
        <w:pStyle w:val="ListParagraph"/>
        <w:numPr>
          <w:ilvl w:val="0"/>
          <w:numId w:val="28"/>
        </w:numPr>
      </w:pPr>
      <w:r w:rsidRPr="00124835">
        <w:t>Write a NUnit test driver to do unit testing on the</w:t>
      </w:r>
      <w:r>
        <w:t xml:space="preserve"> codes provided</w:t>
      </w:r>
    </w:p>
    <w:p w14:paraId="1DADA4C5" w14:textId="77777777" w:rsidR="00B516DF" w:rsidRDefault="00B516DF" w:rsidP="00B516DF">
      <w:pPr>
        <w:pStyle w:val="ListParagraph"/>
        <w:numPr>
          <w:ilvl w:val="0"/>
          <w:numId w:val="28"/>
        </w:numPr>
      </w:pPr>
      <w:r>
        <w:t>Record the test results</w:t>
      </w:r>
    </w:p>
    <w:p w14:paraId="2996C94C" w14:textId="77777777" w:rsidR="00B516DF" w:rsidRPr="00124835" w:rsidRDefault="00B516DF" w:rsidP="00B516DF">
      <w:pPr>
        <w:pStyle w:val="ListParagraph"/>
        <w:numPr>
          <w:ilvl w:val="0"/>
          <w:numId w:val="28"/>
        </w:numPr>
      </w:pPr>
      <w:r>
        <w:t>Manage the test defects</w:t>
      </w:r>
    </w:p>
    <w:p w14:paraId="18B53723" w14:textId="77777777" w:rsidR="00B516DF" w:rsidRDefault="00B516DF" w:rsidP="00B516DF"/>
    <w:p w14:paraId="7B10FAF9" w14:textId="77777777" w:rsidR="00B516DF" w:rsidRPr="00124835" w:rsidRDefault="00B516DF" w:rsidP="00B516DF">
      <w:r>
        <w:t>Car Towing business s</w:t>
      </w:r>
      <w:r w:rsidRPr="00124835">
        <w:t>cenario</w:t>
      </w:r>
      <w:r>
        <w:t>:</w:t>
      </w:r>
    </w:p>
    <w:p w14:paraId="55792AAD" w14:textId="77777777" w:rsidR="00B516DF" w:rsidRPr="00124835" w:rsidRDefault="00B516DF" w:rsidP="00B516DF">
      <w:pPr>
        <w:ind w:left="426"/>
      </w:pPr>
      <w:r w:rsidRPr="00124835">
        <w:t>A tow truck operator charge</w:t>
      </w:r>
      <w:r>
        <w:t>s</w:t>
      </w:r>
      <w:r w:rsidRPr="00124835">
        <w:t xml:space="preserve"> vehicle that needs towing based on the following factors:</w:t>
      </w:r>
    </w:p>
    <w:p w14:paraId="24671161" w14:textId="77777777" w:rsidR="00B516DF" w:rsidRPr="00124835" w:rsidRDefault="00B516DF" w:rsidP="00B516DF">
      <w:pPr>
        <w:numPr>
          <w:ilvl w:val="0"/>
          <w:numId w:val="20"/>
        </w:numPr>
      </w:pPr>
      <w:r w:rsidRPr="00124835">
        <w:t>call out fee</w:t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  <w:t>i.e. more expensive for a more heavy vehicle.</w:t>
      </w:r>
    </w:p>
    <w:p w14:paraId="21128A9C" w14:textId="77777777" w:rsidR="00B516DF" w:rsidRPr="00124835" w:rsidRDefault="00B516DF" w:rsidP="00B516DF">
      <w:pPr>
        <w:numPr>
          <w:ilvl w:val="0"/>
          <w:numId w:val="20"/>
        </w:numPr>
      </w:pPr>
      <w:r w:rsidRPr="00124835">
        <w:t xml:space="preserve">how heavy the vehicle          </w:t>
      </w:r>
      <w:r w:rsidRPr="00124835">
        <w:tab/>
      </w:r>
      <w:r w:rsidRPr="00124835">
        <w:tab/>
      </w:r>
      <w:r w:rsidRPr="00124835">
        <w:tab/>
      </w:r>
      <w:r w:rsidRPr="00124835">
        <w:tab/>
        <w:t>i.e. more expensive for trucks are fully loaded.</w:t>
      </w:r>
    </w:p>
    <w:p w14:paraId="5F5C4A60" w14:textId="77777777" w:rsidR="00B516DF" w:rsidRPr="00124835" w:rsidRDefault="00B516DF" w:rsidP="00B516DF">
      <w:pPr>
        <w:numPr>
          <w:ilvl w:val="0"/>
          <w:numId w:val="20"/>
        </w:numPr>
      </w:pPr>
      <w:r w:rsidRPr="00124835">
        <w:t xml:space="preserve">how far they need to tow     </w:t>
      </w:r>
      <w:r w:rsidRPr="00124835">
        <w:tab/>
      </w:r>
      <w:r w:rsidRPr="00124835">
        <w:tab/>
      </w:r>
      <w:r w:rsidRPr="00124835">
        <w:tab/>
      </w:r>
      <w:r w:rsidRPr="00124835">
        <w:tab/>
        <w:t xml:space="preserve">i.e. need more fuel for more distance for more heavy vehicle </w:t>
      </w:r>
    </w:p>
    <w:p w14:paraId="729E3E8E" w14:textId="77777777" w:rsidR="00B516DF" w:rsidRPr="00124835" w:rsidRDefault="00B516DF" w:rsidP="00B516DF">
      <w:pPr>
        <w:numPr>
          <w:ilvl w:val="0"/>
          <w:numId w:val="20"/>
        </w:numPr>
      </w:pPr>
      <w:r w:rsidRPr="00124835">
        <w:t xml:space="preserve">is the vehicle park inside a covered area   </w:t>
      </w:r>
      <w:r w:rsidRPr="00124835">
        <w:tab/>
      </w:r>
      <w:r w:rsidRPr="00124835">
        <w:tab/>
        <w:t xml:space="preserve">i.e. harder to access if under cover. </w:t>
      </w:r>
    </w:p>
    <w:p w14:paraId="3BD2CD30" w14:textId="77777777" w:rsidR="00B516DF" w:rsidRPr="00124835" w:rsidRDefault="00B516DF" w:rsidP="00B516DF">
      <w:pPr>
        <w:numPr>
          <w:ilvl w:val="0"/>
          <w:numId w:val="20"/>
        </w:numPr>
      </w:pPr>
      <w:r w:rsidRPr="00124835">
        <w:t xml:space="preserve">member or not </w:t>
      </w:r>
      <w:r w:rsidRPr="00124835">
        <w:tab/>
      </w:r>
      <w:r w:rsidRPr="00124835">
        <w:tab/>
        <w:t xml:space="preserve">    </w:t>
      </w:r>
      <w:r w:rsidRPr="00124835">
        <w:tab/>
      </w:r>
      <w:r w:rsidRPr="00124835">
        <w:tab/>
      </w:r>
      <w:r w:rsidRPr="00124835">
        <w:tab/>
      </w:r>
      <w:r w:rsidRPr="00124835">
        <w:tab/>
        <w:t>i.e. give discount if subscribed as member</w:t>
      </w:r>
    </w:p>
    <w:p w14:paraId="2116912B" w14:textId="77777777" w:rsidR="00B516DF" w:rsidRPr="00124835" w:rsidRDefault="00B516DF" w:rsidP="00B516DF"/>
    <w:p w14:paraId="79CBD338" w14:textId="77777777" w:rsidR="00B516DF" w:rsidRPr="00124835" w:rsidRDefault="00B516DF" w:rsidP="00B516DF">
      <w:pPr>
        <w:ind w:left="426"/>
      </w:pPr>
      <w:r w:rsidRPr="00124835">
        <w:t xml:space="preserve">The Towing Cost of a vehicle is based on the following algorithm. </w:t>
      </w:r>
    </w:p>
    <w:p w14:paraId="1B72F8D1" w14:textId="77777777" w:rsidR="00B516DF" w:rsidRPr="00124835" w:rsidRDefault="00B516DF" w:rsidP="00B516DF">
      <w:pPr>
        <w:ind w:left="60" w:firstLine="660"/>
      </w:pPr>
    </w:p>
    <w:tbl>
      <w:tblPr>
        <w:tblpPr w:leftFromText="180" w:rightFromText="180" w:vertAnchor="text" w:tblpX="421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6"/>
        <w:gridCol w:w="8505"/>
      </w:tblGrid>
      <w:tr w:rsidR="00B516DF" w:rsidRPr="00124835" w14:paraId="34A00E06" w14:textId="77777777" w:rsidTr="00B516DF">
        <w:tc>
          <w:tcPr>
            <w:tcW w:w="3406" w:type="dxa"/>
            <w:shd w:val="clear" w:color="auto" w:fill="auto"/>
          </w:tcPr>
          <w:p w14:paraId="24C02BF1" w14:textId="77777777" w:rsidR="00B516DF" w:rsidRPr="00124835" w:rsidRDefault="00B516DF" w:rsidP="00B516DF">
            <w:r w:rsidRPr="00124835">
              <w:t>Reason for charging</w:t>
            </w:r>
          </w:p>
          <w:p w14:paraId="7B6270FF" w14:textId="77777777" w:rsidR="00B516DF" w:rsidRPr="00124835" w:rsidRDefault="00B516DF" w:rsidP="00B516DF"/>
        </w:tc>
        <w:tc>
          <w:tcPr>
            <w:tcW w:w="8505" w:type="dxa"/>
            <w:shd w:val="clear" w:color="auto" w:fill="auto"/>
          </w:tcPr>
          <w:p w14:paraId="0A95EC8A" w14:textId="77777777" w:rsidR="00B516DF" w:rsidRPr="00124835" w:rsidRDefault="00B516DF" w:rsidP="00B516DF">
            <w:r w:rsidRPr="00124835">
              <w:t>Charge method</w:t>
            </w:r>
          </w:p>
        </w:tc>
      </w:tr>
      <w:tr w:rsidR="00B516DF" w:rsidRPr="00124835" w14:paraId="4BE0A77F" w14:textId="77777777" w:rsidTr="00B516DF">
        <w:tc>
          <w:tcPr>
            <w:tcW w:w="3406" w:type="dxa"/>
            <w:shd w:val="clear" w:color="auto" w:fill="auto"/>
          </w:tcPr>
          <w:p w14:paraId="7B46D63D" w14:textId="77777777" w:rsidR="00B516DF" w:rsidRPr="00124835" w:rsidRDefault="00B516DF" w:rsidP="00B516DF">
            <w:r w:rsidRPr="00124835">
              <w:t>Call out fee</w:t>
            </w:r>
          </w:p>
          <w:p w14:paraId="6795EF19" w14:textId="77777777" w:rsidR="00B516DF" w:rsidRPr="00124835" w:rsidRDefault="00B516DF" w:rsidP="00B516DF"/>
          <w:p w14:paraId="7E02858B" w14:textId="77777777" w:rsidR="00B516DF" w:rsidRPr="00124835" w:rsidRDefault="00B516DF" w:rsidP="00B516DF"/>
        </w:tc>
        <w:tc>
          <w:tcPr>
            <w:tcW w:w="8505" w:type="dxa"/>
            <w:shd w:val="clear" w:color="auto" w:fill="auto"/>
          </w:tcPr>
          <w:p w14:paraId="41CA222D" w14:textId="77777777" w:rsidR="00B516DF" w:rsidRPr="00124835" w:rsidRDefault="00B516DF" w:rsidP="00B516DF">
            <w:r w:rsidRPr="00124835">
              <w:t>Vehicle weight:</w:t>
            </w:r>
          </w:p>
          <w:p w14:paraId="028DFBC8" w14:textId="77777777" w:rsidR="00B516DF" w:rsidRPr="00124835" w:rsidRDefault="00B516DF" w:rsidP="00B516DF">
            <w:pPr>
              <w:pStyle w:val="ListParagraph"/>
              <w:numPr>
                <w:ilvl w:val="0"/>
                <w:numId w:val="22"/>
              </w:numPr>
            </w:pPr>
            <w:r w:rsidRPr="00124835">
              <w:t xml:space="preserve">Below or equal to 1500 kg                                               </w:t>
            </w:r>
            <w:r w:rsidRPr="00124835">
              <w:sym w:font="Wingdings" w:char="F0E0"/>
            </w:r>
            <w:r w:rsidRPr="00124835">
              <w:t xml:space="preserve"> $100.00</w:t>
            </w:r>
          </w:p>
          <w:p w14:paraId="1C00DC8F" w14:textId="494FAD0D" w:rsidR="00B516DF" w:rsidRPr="00124835" w:rsidRDefault="00B516DF" w:rsidP="00B516DF">
            <w:pPr>
              <w:pStyle w:val="ListParagraph"/>
              <w:numPr>
                <w:ilvl w:val="0"/>
                <w:numId w:val="22"/>
              </w:numPr>
            </w:pPr>
            <w:r w:rsidRPr="00124835">
              <w:t xml:space="preserve">Above 1500 kg &amp; below or equal to 5000 kg             </w:t>
            </w:r>
            <w:r>
              <w:t xml:space="preserve">   </w:t>
            </w:r>
            <w:r w:rsidRPr="00124835">
              <w:t xml:space="preserve">   </w:t>
            </w:r>
            <w:r w:rsidRPr="00124835">
              <w:sym w:font="Wingdings" w:char="F0E0"/>
            </w:r>
            <w:r w:rsidRPr="00124835">
              <w:t xml:space="preserve"> $200.00</w:t>
            </w:r>
          </w:p>
          <w:p w14:paraId="681A1691" w14:textId="511A1F94" w:rsidR="00B516DF" w:rsidRPr="00124835" w:rsidRDefault="00B516DF" w:rsidP="00B516DF">
            <w:pPr>
              <w:pStyle w:val="ListParagraph"/>
              <w:numPr>
                <w:ilvl w:val="0"/>
                <w:numId w:val="22"/>
              </w:numPr>
            </w:pPr>
            <w:r w:rsidRPr="00124835">
              <w:t xml:space="preserve">Above 5000 kg                                                                 </w:t>
            </w:r>
            <w:r w:rsidRPr="00124835">
              <w:sym w:font="Wingdings" w:char="F0E0"/>
            </w:r>
            <w:r w:rsidRPr="00124835">
              <w:t xml:space="preserve"> $300.00</w:t>
            </w:r>
          </w:p>
        </w:tc>
      </w:tr>
      <w:tr w:rsidR="00B516DF" w:rsidRPr="00124835" w14:paraId="5CD7E43E" w14:textId="77777777" w:rsidTr="00B516DF">
        <w:tc>
          <w:tcPr>
            <w:tcW w:w="3406" w:type="dxa"/>
            <w:shd w:val="clear" w:color="auto" w:fill="auto"/>
          </w:tcPr>
          <w:p w14:paraId="04867F6B" w14:textId="77777777" w:rsidR="00B516DF" w:rsidRPr="00124835" w:rsidRDefault="00B516DF" w:rsidP="00B516DF">
            <w:r w:rsidRPr="00124835">
              <w:t>Distance</w:t>
            </w:r>
          </w:p>
          <w:p w14:paraId="36D2DBE7" w14:textId="77777777" w:rsidR="00B516DF" w:rsidRPr="00124835" w:rsidRDefault="00B516DF" w:rsidP="00B516DF"/>
          <w:p w14:paraId="524AF0F4" w14:textId="77777777" w:rsidR="00B516DF" w:rsidRPr="00124835" w:rsidRDefault="00B516DF" w:rsidP="00B516DF"/>
        </w:tc>
        <w:tc>
          <w:tcPr>
            <w:tcW w:w="8505" w:type="dxa"/>
            <w:shd w:val="clear" w:color="auto" w:fill="auto"/>
          </w:tcPr>
          <w:p w14:paraId="200A97C9" w14:textId="77777777" w:rsidR="00B516DF" w:rsidRPr="00124835" w:rsidRDefault="00B516DF" w:rsidP="00B516DF">
            <w:r w:rsidRPr="00124835">
              <w:t>Distance towed &amp; vehicle weight:</w:t>
            </w:r>
          </w:p>
          <w:p w14:paraId="516DB703" w14:textId="77777777" w:rsidR="00B516DF" w:rsidRPr="00124835" w:rsidRDefault="00B516DF" w:rsidP="00B516DF">
            <w:pPr>
              <w:pStyle w:val="ListParagraph"/>
              <w:numPr>
                <w:ilvl w:val="0"/>
                <w:numId w:val="23"/>
              </w:numPr>
            </w:pPr>
            <w:r w:rsidRPr="00124835">
              <w:t>Free for the first 10 km</w:t>
            </w:r>
          </w:p>
          <w:p w14:paraId="7912C262" w14:textId="733B351C" w:rsidR="00B516DF" w:rsidRPr="00124835" w:rsidRDefault="00B516DF" w:rsidP="00B516DF">
            <w:pPr>
              <w:pStyle w:val="ListParagraph"/>
              <w:numPr>
                <w:ilvl w:val="0"/>
                <w:numId w:val="23"/>
              </w:numPr>
            </w:pPr>
            <w:r w:rsidRPr="00124835">
              <w:t xml:space="preserve">For vehicle less than or equal to 1500 kg                                       </w:t>
            </w:r>
            <w:r>
              <w:t xml:space="preserve"> </w:t>
            </w:r>
            <w:r w:rsidRPr="00124835">
              <w:sym w:font="Wingdings" w:char="F0E0"/>
            </w:r>
            <w:r w:rsidRPr="00124835">
              <w:t xml:space="preserve"> $5.00 / km</w:t>
            </w:r>
          </w:p>
          <w:p w14:paraId="5FB810B4" w14:textId="41F83FC4" w:rsidR="00B516DF" w:rsidRPr="00124835" w:rsidRDefault="00B516DF" w:rsidP="00B516DF">
            <w:pPr>
              <w:pStyle w:val="ListParagraph"/>
              <w:numPr>
                <w:ilvl w:val="0"/>
                <w:numId w:val="23"/>
              </w:numPr>
            </w:pPr>
            <w:r w:rsidRPr="00124835">
              <w:t xml:space="preserve">For vehicle between 1500 kg &amp; below or equal to 5000 kg        </w:t>
            </w:r>
            <w:r>
              <w:t xml:space="preserve">     </w:t>
            </w:r>
            <w:r w:rsidRPr="00124835">
              <w:sym w:font="Wingdings" w:char="F0E0"/>
            </w:r>
            <w:r w:rsidRPr="00124835">
              <w:t xml:space="preserve"> $10.00 / km</w:t>
            </w:r>
          </w:p>
          <w:p w14:paraId="3365A0D5" w14:textId="4CB62A28" w:rsidR="00B516DF" w:rsidRPr="00124835" w:rsidRDefault="00B516DF" w:rsidP="00B516DF">
            <w:pPr>
              <w:pStyle w:val="ListParagraph"/>
              <w:numPr>
                <w:ilvl w:val="0"/>
                <w:numId w:val="23"/>
              </w:numPr>
            </w:pPr>
            <w:r w:rsidRPr="00124835">
              <w:t xml:space="preserve">For vehicle above 5000 kg                                                          </w:t>
            </w:r>
            <w:r>
              <w:t xml:space="preserve"> </w:t>
            </w:r>
            <w:r w:rsidRPr="00124835">
              <w:t xml:space="preserve">    </w:t>
            </w:r>
            <w:r w:rsidRPr="00124835">
              <w:sym w:font="Wingdings" w:char="F0E0"/>
            </w:r>
            <w:r w:rsidRPr="00124835">
              <w:t xml:space="preserve"> $15.00 / km</w:t>
            </w:r>
          </w:p>
        </w:tc>
      </w:tr>
      <w:tr w:rsidR="00B516DF" w:rsidRPr="00124835" w14:paraId="253FEB2A" w14:textId="77777777" w:rsidTr="00B516DF">
        <w:tc>
          <w:tcPr>
            <w:tcW w:w="3406" w:type="dxa"/>
            <w:shd w:val="clear" w:color="auto" w:fill="auto"/>
          </w:tcPr>
          <w:p w14:paraId="615C08B2" w14:textId="77777777" w:rsidR="00B516DF" w:rsidRPr="00124835" w:rsidRDefault="00B516DF" w:rsidP="00B516DF">
            <w:r w:rsidRPr="00124835">
              <w:t>After hours surcharge</w:t>
            </w:r>
          </w:p>
          <w:p w14:paraId="22C67D44" w14:textId="77777777" w:rsidR="00B516DF" w:rsidRPr="00124835" w:rsidRDefault="00B516DF" w:rsidP="00B516DF"/>
          <w:p w14:paraId="33C0630F" w14:textId="77777777" w:rsidR="00B516DF" w:rsidRPr="00124835" w:rsidRDefault="00B516DF" w:rsidP="00B516DF"/>
        </w:tc>
        <w:tc>
          <w:tcPr>
            <w:tcW w:w="8505" w:type="dxa"/>
            <w:shd w:val="clear" w:color="auto" w:fill="auto"/>
          </w:tcPr>
          <w:p w14:paraId="76A5099E" w14:textId="77777777" w:rsidR="00B516DF" w:rsidRPr="00124835" w:rsidRDefault="00B516DF" w:rsidP="00B516DF">
            <w:r w:rsidRPr="00124835">
              <w:t>Time required the service:</w:t>
            </w:r>
          </w:p>
          <w:p w14:paraId="346EE411" w14:textId="77777777" w:rsidR="00B516DF" w:rsidRPr="00124835" w:rsidRDefault="00B516DF" w:rsidP="00B516DF">
            <w:pPr>
              <w:pStyle w:val="ListParagraph"/>
              <w:numPr>
                <w:ilvl w:val="0"/>
                <w:numId w:val="25"/>
              </w:numPr>
            </w:pPr>
            <w:r w:rsidRPr="00124835">
              <w:t xml:space="preserve">Normal hours     (NH)                                 </w:t>
            </w:r>
            <w:r w:rsidRPr="00124835">
              <w:sym w:font="Wingdings" w:char="F0E0"/>
            </w:r>
            <w:r w:rsidRPr="00124835">
              <w:t xml:space="preserve"> $0.00</w:t>
            </w:r>
          </w:p>
          <w:p w14:paraId="1D3028C9" w14:textId="77777777" w:rsidR="00B516DF" w:rsidRPr="00124835" w:rsidRDefault="00B516DF" w:rsidP="00B516DF">
            <w:pPr>
              <w:pStyle w:val="ListParagraph"/>
              <w:numPr>
                <w:ilvl w:val="0"/>
                <w:numId w:val="24"/>
              </w:numPr>
            </w:pPr>
            <w:r w:rsidRPr="00124835">
              <w:t xml:space="preserve">After hours         (AH)                                 </w:t>
            </w:r>
            <w:r w:rsidRPr="00124835">
              <w:sym w:font="Wingdings" w:char="F0E0"/>
            </w:r>
            <w:r w:rsidRPr="00124835">
              <w:t xml:space="preserve"> $50.00</w:t>
            </w:r>
          </w:p>
          <w:p w14:paraId="5B995ADE" w14:textId="77777777" w:rsidR="00B516DF" w:rsidRPr="00124835" w:rsidRDefault="00B516DF" w:rsidP="00B516DF">
            <w:pPr>
              <w:pStyle w:val="ListParagraph"/>
              <w:numPr>
                <w:ilvl w:val="0"/>
                <w:numId w:val="24"/>
              </w:numPr>
            </w:pPr>
            <w:r w:rsidRPr="00124835">
              <w:t xml:space="preserve">Public holidays   (PH)                                 </w:t>
            </w:r>
            <w:r w:rsidRPr="00124835">
              <w:sym w:font="Wingdings" w:char="F0E0"/>
            </w:r>
            <w:r w:rsidRPr="00124835">
              <w:t xml:space="preserve"> $100.00</w:t>
            </w:r>
          </w:p>
        </w:tc>
      </w:tr>
      <w:tr w:rsidR="00B516DF" w:rsidRPr="00124835" w14:paraId="3ED51307" w14:textId="77777777" w:rsidTr="00B516DF">
        <w:tc>
          <w:tcPr>
            <w:tcW w:w="3406" w:type="dxa"/>
            <w:shd w:val="clear" w:color="auto" w:fill="auto"/>
          </w:tcPr>
          <w:p w14:paraId="202D6F0B" w14:textId="77777777" w:rsidR="00B516DF" w:rsidRPr="00124835" w:rsidRDefault="00B516DF" w:rsidP="00B516DF">
            <w:r w:rsidRPr="00124835">
              <w:t>Under cover area or not</w:t>
            </w:r>
          </w:p>
          <w:p w14:paraId="0A09C919" w14:textId="77777777" w:rsidR="00B516DF" w:rsidRPr="00124835" w:rsidRDefault="00B516DF" w:rsidP="00B516DF"/>
          <w:p w14:paraId="34747E3A" w14:textId="77777777" w:rsidR="00B516DF" w:rsidRPr="00124835" w:rsidRDefault="00B516DF" w:rsidP="00B516DF"/>
        </w:tc>
        <w:tc>
          <w:tcPr>
            <w:tcW w:w="8505" w:type="dxa"/>
            <w:shd w:val="clear" w:color="auto" w:fill="auto"/>
          </w:tcPr>
          <w:p w14:paraId="741B4F1C" w14:textId="77777777" w:rsidR="00B516DF" w:rsidRPr="00124835" w:rsidRDefault="00B516DF" w:rsidP="00B516DF">
            <w:r w:rsidRPr="00124835">
              <w:t>Under cover or not?</w:t>
            </w:r>
          </w:p>
          <w:p w14:paraId="56B6CF6B" w14:textId="77777777" w:rsidR="00B516DF" w:rsidRPr="00124835" w:rsidRDefault="00B516DF" w:rsidP="00B516DF">
            <w:pPr>
              <w:pStyle w:val="ListParagraph"/>
              <w:numPr>
                <w:ilvl w:val="0"/>
                <w:numId w:val="26"/>
              </w:numPr>
            </w:pPr>
            <w:r w:rsidRPr="00124835">
              <w:t xml:space="preserve">If under cover                                             </w:t>
            </w:r>
            <w:r w:rsidRPr="00124835">
              <w:sym w:font="Wingdings" w:char="F0E0"/>
            </w:r>
            <w:r w:rsidRPr="00124835">
              <w:t xml:space="preserve"> $20.00</w:t>
            </w:r>
          </w:p>
          <w:p w14:paraId="3E402B97" w14:textId="7AC0ACE8" w:rsidR="00B516DF" w:rsidRPr="00124835" w:rsidRDefault="00B516DF" w:rsidP="00B516DF">
            <w:pPr>
              <w:pStyle w:val="ListParagraph"/>
              <w:numPr>
                <w:ilvl w:val="0"/>
                <w:numId w:val="26"/>
              </w:numPr>
            </w:pPr>
            <w:r w:rsidRPr="00124835">
              <w:t xml:space="preserve">Not under cover                                       </w:t>
            </w:r>
            <w:r>
              <w:t xml:space="preserve"> </w:t>
            </w:r>
            <w:r w:rsidRPr="00124835">
              <w:t xml:space="preserve">  </w:t>
            </w:r>
            <w:r w:rsidRPr="00124835">
              <w:sym w:font="Wingdings" w:char="F0E0"/>
            </w:r>
            <w:r w:rsidRPr="00124835">
              <w:t xml:space="preserve"> $0.00 </w:t>
            </w:r>
          </w:p>
        </w:tc>
      </w:tr>
      <w:tr w:rsidR="00B516DF" w:rsidRPr="00124835" w14:paraId="6372ECA1" w14:textId="77777777" w:rsidTr="00B516DF">
        <w:tc>
          <w:tcPr>
            <w:tcW w:w="3406" w:type="dxa"/>
            <w:shd w:val="clear" w:color="auto" w:fill="auto"/>
          </w:tcPr>
          <w:p w14:paraId="0F47BED9" w14:textId="77777777" w:rsidR="00B516DF" w:rsidRPr="00124835" w:rsidRDefault="00B516DF" w:rsidP="00B516DF">
            <w:r w:rsidRPr="00124835">
              <w:t>Member discount</w:t>
            </w:r>
          </w:p>
          <w:p w14:paraId="4E71535D" w14:textId="77777777" w:rsidR="00B516DF" w:rsidRPr="00124835" w:rsidRDefault="00B516DF" w:rsidP="00B516DF"/>
          <w:p w14:paraId="6C97EA07" w14:textId="77777777" w:rsidR="00B516DF" w:rsidRPr="00124835" w:rsidRDefault="00B516DF" w:rsidP="00B516DF"/>
        </w:tc>
        <w:tc>
          <w:tcPr>
            <w:tcW w:w="8505" w:type="dxa"/>
            <w:shd w:val="clear" w:color="auto" w:fill="auto"/>
          </w:tcPr>
          <w:p w14:paraId="1AFA072E" w14:textId="77777777" w:rsidR="00B516DF" w:rsidRPr="00124835" w:rsidRDefault="00B516DF" w:rsidP="00B516DF">
            <w:r w:rsidRPr="00124835">
              <w:t>Member or not?</w:t>
            </w:r>
          </w:p>
          <w:p w14:paraId="04F23446" w14:textId="77777777" w:rsidR="00B516DF" w:rsidRPr="00124835" w:rsidRDefault="00B516DF" w:rsidP="00B516DF">
            <w:pPr>
              <w:pStyle w:val="ListParagraph"/>
              <w:numPr>
                <w:ilvl w:val="0"/>
                <w:numId w:val="27"/>
              </w:numPr>
            </w:pPr>
            <w:r w:rsidRPr="00124835">
              <w:t xml:space="preserve">If member                                                  </w:t>
            </w:r>
            <w:r w:rsidRPr="00124835">
              <w:sym w:font="Wingdings" w:char="F0E0"/>
            </w:r>
            <w:r w:rsidRPr="00124835">
              <w:t xml:space="preserve"> 30% off</w:t>
            </w:r>
          </w:p>
          <w:p w14:paraId="5ACC1C9F" w14:textId="372AA9CB" w:rsidR="00B516DF" w:rsidRPr="00124835" w:rsidRDefault="00B516DF" w:rsidP="00B516DF">
            <w:pPr>
              <w:pStyle w:val="ListParagraph"/>
              <w:numPr>
                <w:ilvl w:val="0"/>
                <w:numId w:val="27"/>
              </w:numPr>
            </w:pPr>
            <w:r w:rsidRPr="00124835">
              <w:t xml:space="preserve">If not member                                          </w:t>
            </w:r>
            <w:r>
              <w:t xml:space="preserve"> </w:t>
            </w:r>
            <w:r w:rsidRPr="00124835">
              <w:t xml:space="preserve"> </w:t>
            </w:r>
            <w:r w:rsidRPr="00124835">
              <w:sym w:font="Wingdings" w:char="F0E0"/>
            </w:r>
            <w:r w:rsidRPr="00124835">
              <w:t xml:space="preserve"> no discount</w:t>
            </w:r>
          </w:p>
        </w:tc>
      </w:tr>
    </w:tbl>
    <w:p w14:paraId="4AECD9C5" w14:textId="77777777" w:rsidR="00B516DF" w:rsidRDefault="00B516DF" w:rsidP="00B516DF">
      <w:pPr>
        <w:pStyle w:val="Heading2"/>
      </w:pPr>
      <w:r>
        <w:lastRenderedPageBreak/>
        <w:br w:type="textWrapping" w:clear="all"/>
      </w:r>
    </w:p>
    <w:p w14:paraId="7B6B2903" w14:textId="77777777" w:rsidR="00B516DF" w:rsidRDefault="00B516DF" w:rsidP="00B516DF"/>
    <w:p w14:paraId="59115F1C" w14:textId="77777777" w:rsidR="00B516DF" w:rsidRDefault="00B516DF" w:rsidP="00B516DF"/>
    <w:p w14:paraId="0A7A9B4D" w14:textId="77777777" w:rsidR="00B516DF" w:rsidRPr="000C19F4" w:rsidRDefault="00B516DF" w:rsidP="00B516DF"/>
    <w:p w14:paraId="1CA4A28E" w14:textId="64112953" w:rsidR="00B516DF" w:rsidRDefault="00B516DF" w:rsidP="00B516DF">
      <w:pPr>
        <w:rPr>
          <w:b/>
          <w:sz w:val="24"/>
        </w:rPr>
      </w:pPr>
      <w:r w:rsidRPr="000929DB">
        <w:rPr>
          <w:b/>
          <w:sz w:val="24"/>
        </w:rPr>
        <w:t>Task 1.</w:t>
      </w:r>
      <w:r w:rsidR="0055619A">
        <w:rPr>
          <w:b/>
          <w:sz w:val="24"/>
        </w:rPr>
        <w:t xml:space="preserve"> Define Test Cases</w:t>
      </w:r>
    </w:p>
    <w:p w14:paraId="016B4DDE" w14:textId="77777777" w:rsidR="008723BD" w:rsidRPr="000929DB" w:rsidRDefault="008723BD" w:rsidP="00B516DF">
      <w:pPr>
        <w:rPr>
          <w:b/>
          <w:sz w:val="24"/>
        </w:rPr>
      </w:pPr>
    </w:p>
    <w:p w14:paraId="4411B63D" w14:textId="77777777" w:rsidR="008723BD" w:rsidRDefault="008723BD" w:rsidP="008723BD">
      <w:r>
        <w:t>a. Given the test data in the following table, for each of the test case, calculate the</w:t>
      </w:r>
      <w:r w:rsidRPr="00124835">
        <w:t xml:space="preserve"> </w:t>
      </w:r>
      <w:r>
        <w:rPr>
          <w:b/>
        </w:rPr>
        <w:t>E</w:t>
      </w:r>
      <w:r w:rsidRPr="00995242">
        <w:rPr>
          <w:b/>
        </w:rPr>
        <w:t xml:space="preserve">xpected </w:t>
      </w:r>
      <w:r>
        <w:rPr>
          <w:b/>
        </w:rPr>
        <w:t>R</w:t>
      </w:r>
      <w:r w:rsidRPr="00995242">
        <w:rPr>
          <w:b/>
        </w:rPr>
        <w:t>esult</w:t>
      </w:r>
      <w:r w:rsidRPr="00124835">
        <w:t>.</w:t>
      </w:r>
      <w:r>
        <w:t xml:space="preserve"> C</w:t>
      </w:r>
      <w:r w:rsidRPr="00124835">
        <w:t xml:space="preserve">omplete the table with </w:t>
      </w:r>
      <w:r>
        <w:rPr>
          <w:b/>
        </w:rPr>
        <w:t>R</w:t>
      </w:r>
      <w:r w:rsidRPr="00995242">
        <w:rPr>
          <w:b/>
        </w:rPr>
        <w:t>eason</w:t>
      </w:r>
      <w:r>
        <w:rPr>
          <w:b/>
        </w:rPr>
        <w:t>s</w:t>
      </w:r>
      <w:r w:rsidRPr="00995242">
        <w:rPr>
          <w:b/>
        </w:rPr>
        <w:t xml:space="preserve"> for the </w:t>
      </w:r>
      <w:r>
        <w:rPr>
          <w:b/>
        </w:rPr>
        <w:t>T</w:t>
      </w:r>
      <w:r w:rsidRPr="00995242">
        <w:rPr>
          <w:b/>
        </w:rPr>
        <w:t>est</w:t>
      </w:r>
      <w:r w:rsidRPr="00124835">
        <w:t xml:space="preserve"> </w:t>
      </w:r>
      <w:r>
        <w:t xml:space="preserve">for test case 5 &amp; 6. </w:t>
      </w:r>
    </w:p>
    <w:p w14:paraId="72FCE34C" w14:textId="0C26B59B" w:rsidR="00B516DF" w:rsidRDefault="00B516DF" w:rsidP="00B516DF"/>
    <w:p w14:paraId="66D73DA9" w14:textId="77777777" w:rsidR="00B516DF" w:rsidRDefault="00B516DF" w:rsidP="00B516DF"/>
    <w:p w14:paraId="6A656B70" w14:textId="77777777" w:rsidR="00B516DF" w:rsidRPr="00124835" w:rsidRDefault="00B516DF" w:rsidP="00B516DF"/>
    <w:tbl>
      <w:tblPr>
        <w:tblW w:w="14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2"/>
        <w:gridCol w:w="1134"/>
        <w:gridCol w:w="1418"/>
        <w:gridCol w:w="1417"/>
        <w:gridCol w:w="1646"/>
        <w:gridCol w:w="1417"/>
        <w:gridCol w:w="1560"/>
        <w:gridCol w:w="2268"/>
        <w:gridCol w:w="2268"/>
      </w:tblGrid>
      <w:tr w:rsidR="00B516DF" w:rsidRPr="00124835" w14:paraId="1C0FEF1C" w14:textId="77777777" w:rsidTr="00B516DF">
        <w:trPr>
          <w:jc w:val="center"/>
        </w:trPr>
        <w:tc>
          <w:tcPr>
            <w:tcW w:w="113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788DE" w14:textId="77777777" w:rsidR="00B516DF" w:rsidRPr="00124835" w:rsidRDefault="00B516DF" w:rsidP="00B516DF"/>
        </w:tc>
        <w:tc>
          <w:tcPr>
            <w:tcW w:w="10860" w:type="dxa"/>
            <w:gridSpan w:val="7"/>
            <w:tcBorders>
              <w:left w:val="single" w:sz="4" w:space="0" w:color="auto"/>
              <w:right w:val="single" w:sz="4" w:space="0" w:color="auto"/>
            </w:tcBorders>
          </w:tcPr>
          <w:p w14:paraId="1AAA9D0B" w14:textId="77777777" w:rsidR="00B516DF" w:rsidRPr="00124835" w:rsidRDefault="00B516DF" w:rsidP="00B516DF">
            <w:pPr>
              <w:jc w:val="center"/>
            </w:pPr>
            <w:r w:rsidRPr="00124835">
              <w:t xml:space="preserve">Test Input Data 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1E577428" w14:textId="77777777" w:rsidR="00B516DF" w:rsidRPr="00124835" w:rsidRDefault="00B516DF" w:rsidP="00B516DF">
            <w:pPr>
              <w:jc w:val="center"/>
            </w:pPr>
            <w:r w:rsidRPr="00124835">
              <w:t>Expected Result</w:t>
            </w:r>
          </w:p>
        </w:tc>
      </w:tr>
      <w:tr w:rsidR="008723BD" w:rsidRPr="00124835" w14:paraId="32A770CA" w14:textId="77777777" w:rsidTr="00B516DF">
        <w:trPr>
          <w:trHeight w:val="647"/>
          <w:jc w:val="center"/>
        </w:trPr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54D113" w14:textId="77777777" w:rsidR="008723BD" w:rsidRPr="00124835" w:rsidRDefault="008723BD" w:rsidP="008723BD"/>
        </w:tc>
        <w:tc>
          <w:tcPr>
            <w:tcW w:w="1134" w:type="dxa"/>
            <w:tcBorders>
              <w:left w:val="single" w:sz="4" w:space="0" w:color="auto"/>
            </w:tcBorders>
          </w:tcPr>
          <w:p w14:paraId="12E59FD2" w14:textId="2C0ED0D1" w:rsidR="008723BD" w:rsidRPr="00124835" w:rsidRDefault="008723BD" w:rsidP="008723BD">
            <w:r w:rsidRPr="00124835">
              <w:t>Reg no</w:t>
            </w:r>
          </w:p>
        </w:tc>
        <w:tc>
          <w:tcPr>
            <w:tcW w:w="1418" w:type="dxa"/>
          </w:tcPr>
          <w:p w14:paraId="0E30ED92" w14:textId="3F02C8CD" w:rsidR="008723BD" w:rsidRPr="00124835" w:rsidRDefault="008723BD" w:rsidP="008723BD">
            <w:r w:rsidRPr="00124835">
              <w:t>Vehicle weight</w:t>
            </w:r>
            <w:r>
              <w:t xml:space="preserve"> (Boundary value analysis)</w:t>
            </w:r>
          </w:p>
        </w:tc>
        <w:tc>
          <w:tcPr>
            <w:tcW w:w="1417" w:type="dxa"/>
          </w:tcPr>
          <w:p w14:paraId="2CFD6870" w14:textId="77777777" w:rsidR="008723BD" w:rsidRDefault="008723BD" w:rsidP="008723BD">
            <w:r w:rsidRPr="00124835">
              <w:t>Distance</w:t>
            </w:r>
          </w:p>
          <w:p w14:paraId="0616A8F3" w14:textId="109C6942" w:rsidR="008723BD" w:rsidRPr="00124835" w:rsidRDefault="008723BD" w:rsidP="008723BD">
            <w:r>
              <w:t>(Boundary value analysis)</w:t>
            </w:r>
          </w:p>
        </w:tc>
        <w:tc>
          <w:tcPr>
            <w:tcW w:w="1646" w:type="dxa"/>
          </w:tcPr>
          <w:p w14:paraId="2E5C1A84" w14:textId="2655D3BB" w:rsidR="008723BD" w:rsidRPr="00124835" w:rsidRDefault="008723BD" w:rsidP="008723BD">
            <w:r w:rsidRPr="00124835">
              <w:t>After Hour</w:t>
            </w:r>
            <w:r>
              <w:t xml:space="preserve"> (Equivalence Partitioning)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E720230" w14:textId="6A954AA3" w:rsidR="008723BD" w:rsidRPr="00124835" w:rsidRDefault="008723BD" w:rsidP="008723BD">
            <w:r w:rsidRPr="00124835">
              <w:t>Park</w:t>
            </w:r>
            <w:r>
              <w:t>ing</w:t>
            </w:r>
            <w:r w:rsidRPr="00124835">
              <w:t xml:space="preserve"> under cover</w:t>
            </w:r>
            <w:r>
              <w:t xml:space="preserve"> (Equivalence Partitioning)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21695CCE" w14:textId="77777777" w:rsidR="008723BD" w:rsidRDefault="008723BD" w:rsidP="008723BD">
            <w:r w:rsidRPr="00124835">
              <w:t>Member?</w:t>
            </w:r>
          </w:p>
          <w:p w14:paraId="16CAA2D0" w14:textId="621A17C9" w:rsidR="008723BD" w:rsidRPr="00124835" w:rsidRDefault="008723BD" w:rsidP="008723BD">
            <w:r>
              <w:t>(Equivalence Partitioning)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76D4C1F4" w14:textId="5032EC83" w:rsidR="008723BD" w:rsidRPr="00124835" w:rsidRDefault="008723BD" w:rsidP="008723BD">
            <w:r w:rsidRPr="00124835">
              <w:t xml:space="preserve">Reason for the </w:t>
            </w:r>
            <w:r>
              <w:t>t</w:t>
            </w:r>
            <w:r w:rsidRPr="00124835">
              <w:t>est</w:t>
            </w:r>
            <w:r>
              <w:t xml:space="preserve"> case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B2196EA" w14:textId="77777777" w:rsidR="008723BD" w:rsidRPr="00124835" w:rsidRDefault="008723BD" w:rsidP="008723BD">
            <w:r w:rsidRPr="00124835">
              <w:t>Total Towing Charge</w:t>
            </w:r>
          </w:p>
        </w:tc>
      </w:tr>
      <w:tr w:rsidR="00B516DF" w:rsidRPr="00124835" w14:paraId="0D80B667" w14:textId="77777777" w:rsidTr="00B516DF">
        <w:trPr>
          <w:trHeight w:val="1748"/>
          <w:jc w:val="center"/>
        </w:trPr>
        <w:tc>
          <w:tcPr>
            <w:tcW w:w="1132" w:type="dxa"/>
            <w:tcBorders>
              <w:top w:val="single" w:sz="4" w:space="0" w:color="auto"/>
            </w:tcBorders>
          </w:tcPr>
          <w:p w14:paraId="5C9ED0CB" w14:textId="77777777" w:rsidR="00B516DF" w:rsidRPr="00124835" w:rsidRDefault="00B516DF" w:rsidP="00B516DF">
            <w:r w:rsidRPr="00124835">
              <w:t>Test Case 1</w:t>
            </w:r>
          </w:p>
        </w:tc>
        <w:tc>
          <w:tcPr>
            <w:tcW w:w="1134" w:type="dxa"/>
          </w:tcPr>
          <w:p w14:paraId="53BCECAA" w14:textId="77777777" w:rsidR="00B516DF" w:rsidRPr="00124835" w:rsidRDefault="00B516DF" w:rsidP="00B516DF">
            <w:r w:rsidRPr="00124835">
              <w:t>UPS-136</w:t>
            </w:r>
          </w:p>
        </w:tc>
        <w:tc>
          <w:tcPr>
            <w:tcW w:w="1418" w:type="dxa"/>
          </w:tcPr>
          <w:p w14:paraId="11D00556" w14:textId="77777777" w:rsidR="00B516DF" w:rsidRPr="00124835" w:rsidRDefault="00B516DF" w:rsidP="00B516DF">
            <w:r w:rsidRPr="00124835">
              <w:t>1,200 kg</w:t>
            </w:r>
          </w:p>
          <w:p w14:paraId="746963F8" w14:textId="77777777" w:rsidR="00B516DF" w:rsidRPr="00124835" w:rsidRDefault="00B516DF" w:rsidP="00B516DF"/>
          <w:p w14:paraId="0A2D15FC" w14:textId="77777777" w:rsidR="00B516DF" w:rsidRPr="00124835" w:rsidRDefault="00B516DF" w:rsidP="00B516DF"/>
          <w:p w14:paraId="7EB125CE" w14:textId="77777777" w:rsidR="00B516DF" w:rsidRPr="00124835" w:rsidRDefault="00B516DF" w:rsidP="00B516DF"/>
          <w:p w14:paraId="6D04580E" w14:textId="77777777" w:rsidR="00B516DF" w:rsidRPr="00124835" w:rsidRDefault="00B516DF" w:rsidP="00B516DF">
            <w:r w:rsidRPr="0014434D">
              <w:rPr>
                <w:color w:val="FF0000"/>
              </w:rPr>
              <w:t>e.g. $100.00</w:t>
            </w:r>
          </w:p>
        </w:tc>
        <w:tc>
          <w:tcPr>
            <w:tcW w:w="1417" w:type="dxa"/>
          </w:tcPr>
          <w:p w14:paraId="5AB2F39E" w14:textId="77777777" w:rsidR="00B516DF" w:rsidRPr="00124835" w:rsidRDefault="00B516DF" w:rsidP="00B516DF">
            <w:r w:rsidRPr="00124835">
              <w:t>8 km</w:t>
            </w:r>
          </w:p>
          <w:p w14:paraId="1E38C8D8" w14:textId="77777777" w:rsidR="00B516DF" w:rsidRPr="00124835" w:rsidRDefault="00B516DF" w:rsidP="00B516DF"/>
          <w:p w14:paraId="037DD526" w14:textId="77777777" w:rsidR="00B516DF" w:rsidRPr="00124835" w:rsidRDefault="00B516DF" w:rsidP="00B516DF"/>
          <w:p w14:paraId="0D66BBA5" w14:textId="77777777" w:rsidR="00B516DF" w:rsidRPr="00124835" w:rsidRDefault="00B516DF" w:rsidP="00B516DF"/>
          <w:p w14:paraId="39395C31" w14:textId="77777777" w:rsidR="00B516DF" w:rsidRPr="00124835" w:rsidRDefault="00B516DF" w:rsidP="00B516DF">
            <w:r w:rsidRPr="0014434D">
              <w:rPr>
                <w:color w:val="FF0000"/>
              </w:rPr>
              <w:t>e.g. $0.00</w:t>
            </w:r>
          </w:p>
        </w:tc>
        <w:tc>
          <w:tcPr>
            <w:tcW w:w="1646" w:type="dxa"/>
          </w:tcPr>
          <w:p w14:paraId="6892A6EE" w14:textId="77777777" w:rsidR="00B516DF" w:rsidRPr="00124835" w:rsidRDefault="00B516DF" w:rsidP="00B516DF">
            <w:r w:rsidRPr="00124835">
              <w:t>Normal hours</w:t>
            </w:r>
          </w:p>
          <w:p w14:paraId="5D1ADE36" w14:textId="77777777" w:rsidR="00B516DF" w:rsidRPr="00124835" w:rsidRDefault="00B516DF" w:rsidP="00B516DF">
            <w:r w:rsidRPr="00124835">
              <w:t>(NH)</w:t>
            </w:r>
          </w:p>
          <w:p w14:paraId="6ACBB114" w14:textId="77777777" w:rsidR="00B516DF" w:rsidRPr="00124835" w:rsidRDefault="00B516DF" w:rsidP="00B516DF"/>
          <w:p w14:paraId="235548F3" w14:textId="77777777" w:rsidR="00B516DF" w:rsidRPr="00124835" w:rsidRDefault="00B516DF" w:rsidP="00B516DF"/>
          <w:p w14:paraId="19DC4F59" w14:textId="77777777" w:rsidR="00B516DF" w:rsidRPr="00124835" w:rsidRDefault="00B516DF" w:rsidP="00B516DF">
            <w:r w:rsidRPr="0014434D">
              <w:rPr>
                <w:color w:val="FF0000"/>
              </w:rPr>
              <w:t>e.g. $0.00</w:t>
            </w:r>
          </w:p>
        </w:tc>
        <w:tc>
          <w:tcPr>
            <w:tcW w:w="1417" w:type="dxa"/>
          </w:tcPr>
          <w:p w14:paraId="33DCBE3C" w14:textId="77777777" w:rsidR="00B516DF" w:rsidRPr="00124835" w:rsidRDefault="00B516DF" w:rsidP="00B516DF">
            <w:r w:rsidRPr="00124835">
              <w:t>Not under cover</w:t>
            </w:r>
          </w:p>
          <w:p w14:paraId="367AC06A" w14:textId="77777777" w:rsidR="00B516DF" w:rsidRPr="00124835" w:rsidRDefault="00B516DF" w:rsidP="00B516DF"/>
          <w:p w14:paraId="1E347A53" w14:textId="77777777" w:rsidR="00B516DF" w:rsidRPr="00124835" w:rsidRDefault="00B516DF" w:rsidP="00B516DF"/>
          <w:p w14:paraId="5E45977F" w14:textId="77777777" w:rsidR="00B516DF" w:rsidRPr="00124835" w:rsidRDefault="00B516DF" w:rsidP="00B516DF">
            <w:r w:rsidRPr="0014434D">
              <w:rPr>
                <w:color w:val="FF0000"/>
              </w:rPr>
              <w:t>e.g. $0.00</w:t>
            </w:r>
          </w:p>
        </w:tc>
        <w:tc>
          <w:tcPr>
            <w:tcW w:w="1560" w:type="dxa"/>
          </w:tcPr>
          <w:p w14:paraId="2ED1B8B5" w14:textId="77777777" w:rsidR="00B516DF" w:rsidRPr="00124835" w:rsidRDefault="00B516DF" w:rsidP="00B516DF">
            <w:r w:rsidRPr="00124835">
              <w:t>Not a member</w:t>
            </w:r>
          </w:p>
          <w:p w14:paraId="3EA7BBDD" w14:textId="77777777" w:rsidR="00B516DF" w:rsidRPr="00124835" w:rsidRDefault="00B516DF" w:rsidP="00B516DF"/>
          <w:p w14:paraId="43DEEB65" w14:textId="77777777" w:rsidR="00B516DF" w:rsidRPr="00124835" w:rsidRDefault="00B516DF" w:rsidP="00B516DF"/>
          <w:p w14:paraId="59F960ED" w14:textId="77777777" w:rsidR="00B516DF" w:rsidRPr="00124835" w:rsidRDefault="00B516DF" w:rsidP="00B516DF"/>
          <w:p w14:paraId="4F0838C4" w14:textId="77777777" w:rsidR="00B516DF" w:rsidRPr="00124835" w:rsidRDefault="00B516DF" w:rsidP="00B516DF">
            <w:r w:rsidRPr="0014434D">
              <w:rPr>
                <w:color w:val="FF0000"/>
              </w:rPr>
              <w:t>e.g. - $0.00</w:t>
            </w:r>
          </w:p>
        </w:tc>
        <w:tc>
          <w:tcPr>
            <w:tcW w:w="2268" w:type="dxa"/>
          </w:tcPr>
          <w:p w14:paraId="09769AC9" w14:textId="77777777" w:rsidR="00B516DF" w:rsidRDefault="00B516DF" w:rsidP="00B516DF">
            <w:r w:rsidRPr="00124835">
              <w:t>Weight  &lt;= 1500 kg</w:t>
            </w:r>
          </w:p>
          <w:p w14:paraId="261CD3DC" w14:textId="77777777" w:rsidR="00B516DF" w:rsidRPr="00124835" w:rsidRDefault="00B516DF" w:rsidP="00B516DF">
            <w:r w:rsidRPr="00124835">
              <w:t>Distance &lt;= 10 km</w:t>
            </w:r>
          </w:p>
          <w:p w14:paraId="3AF8534C" w14:textId="77777777" w:rsidR="00B516DF" w:rsidRPr="00124835" w:rsidRDefault="00B516DF" w:rsidP="00B516DF">
            <w:r w:rsidRPr="00124835">
              <w:t>NH</w:t>
            </w:r>
          </w:p>
          <w:p w14:paraId="63A0632C" w14:textId="77777777" w:rsidR="00B516DF" w:rsidRPr="00124835" w:rsidRDefault="00B516DF" w:rsidP="00B516DF">
            <w:r w:rsidRPr="00124835">
              <w:t>Not Covered</w:t>
            </w:r>
          </w:p>
          <w:p w14:paraId="1B0983A6" w14:textId="77777777" w:rsidR="00B516DF" w:rsidRPr="00124835" w:rsidRDefault="00B516DF" w:rsidP="00B516DF">
            <w:r w:rsidRPr="00124835">
              <w:t>Not member</w:t>
            </w:r>
          </w:p>
        </w:tc>
        <w:tc>
          <w:tcPr>
            <w:tcW w:w="2268" w:type="dxa"/>
          </w:tcPr>
          <w:p w14:paraId="570C4A06" w14:textId="77777777" w:rsidR="00B516DF" w:rsidRPr="00124835" w:rsidRDefault="00B516DF" w:rsidP="00B516DF">
            <w:r w:rsidRPr="00124835">
              <w:t xml:space="preserve">$100.00 (given) </w:t>
            </w:r>
          </w:p>
        </w:tc>
      </w:tr>
      <w:tr w:rsidR="00B516DF" w:rsidRPr="00124835" w14:paraId="0C4BD33D" w14:textId="77777777" w:rsidTr="00B516DF">
        <w:trPr>
          <w:trHeight w:val="512"/>
          <w:jc w:val="center"/>
        </w:trPr>
        <w:tc>
          <w:tcPr>
            <w:tcW w:w="1132" w:type="dxa"/>
          </w:tcPr>
          <w:p w14:paraId="1DE24850" w14:textId="77777777" w:rsidR="00B516DF" w:rsidRPr="00124835" w:rsidRDefault="00B516DF" w:rsidP="00B516DF">
            <w:r w:rsidRPr="00124835">
              <w:t>Test Case 2</w:t>
            </w:r>
          </w:p>
        </w:tc>
        <w:tc>
          <w:tcPr>
            <w:tcW w:w="1134" w:type="dxa"/>
          </w:tcPr>
          <w:p w14:paraId="0CFCF610" w14:textId="77777777" w:rsidR="00B516DF" w:rsidRPr="00124835" w:rsidRDefault="00B516DF" w:rsidP="00B516DF">
            <w:r w:rsidRPr="00124835">
              <w:t>VSS-338</w:t>
            </w:r>
          </w:p>
        </w:tc>
        <w:tc>
          <w:tcPr>
            <w:tcW w:w="1418" w:type="dxa"/>
          </w:tcPr>
          <w:p w14:paraId="5F7884D9" w14:textId="77777777" w:rsidR="00B516DF" w:rsidRPr="00124835" w:rsidRDefault="00B516DF" w:rsidP="00B516DF">
            <w:r w:rsidRPr="00124835">
              <w:t>5,000 kg</w:t>
            </w:r>
          </w:p>
          <w:p w14:paraId="2D8D6C26" w14:textId="77777777" w:rsidR="00B516DF" w:rsidRPr="00124835" w:rsidRDefault="00B516DF" w:rsidP="00B516DF"/>
          <w:p w14:paraId="257AB630" w14:textId="77777777" w:rsidR="00B516DF" w:rsidRPr="00124835" w:rsidRDefault="00B516DF" w:rsidP="00B516DF"/>
          <w:p w14:paraId="6FAC14BE" w14:textId="77777777" w:rsidR="00B516DF" w:rsidRPr="00124835" w:rsidRDefault="00B516DF" w:rsidP="00B516DF">
            <w:r w:rsidRPr="0014434D">
              <w:rPr>
                <w:color w:val="FF0000"/>
              </w:rPr>
              <w:t>e.g. $200.00</w:t>
            </w:r>
          </w:p>
        </w:tc>
        <w:tc>
          <w:tcPr>
            <w:tcW w:w="1417" w:type="dxa"/>
          </w:tcPr>
          <w:p w14:paraId="37A4BDE7" w14:textId="77777777" w:rsidR="00B516DF" w:rsidRPr="00124835" w:rsidRDefault="00B516DF" w:rsidP="00B516DF">
            <w:r w:rsidRPr="00124835">
              <w:t>20 km</w:t>
            </w:r>
          </w:p>
          <w:p w14:paraId="46160A94" w14:textId="77777777" w:rsidR="00B516DF" w:rsidRPr="00124835" w:rsidRDefault="00B516DF" w:rsidP="00B516DF"/>
          <w:p w14:paraId="56A0AA6E" w14:textId="77777777" w:rsidR="00B516DF" w:rsidRPr="00124835" w:rsidRDefault="00B516DF" w:rsidP="00B516DF"/>
          <w:p w14:paraId="6CB70F8E" w14:textId="77777777" w:rsidR="00B516DF" w:rsidRPr="00124835" w:rsidRDefault="00B516DF" w:rsidP="00B516DF">
            <w:r w:rsidRPr="0014434D">
              <w:rPr>
                <w:color w:val="FF0000"/>
              </w:rPr>
              <w:t>e.g. $100.00</w:t>
            </w:r>
          </w:p>
        </w:tc>
        <w:tc>
          <w:tcPr>
            <w:tcW w:w="1646" w:type="dxa"/>
          </w:tcPr>
          <w:p w14:paraId="45DCB35F" w14:textId="77777777" w:rsidR="00B516DF" w:rsidRPr="00124835" w:rsidRDefault="00B516DF" w:rsidP="00B516DF">
            <w:r w:rsidRPr="00124835">
              <w:t>After hours</w:t>
            </w:r>
          </w:p>
          <w:p w14:paraId="3EDA15DC" w14:textId="77777777" w:rsidR="00B516DF" w:rsidRPr="00124835" w:rsidRDefault="00B516DF" w:rsidP="00B516DF">
            <w:r w:rsidRPr="00124835">
              <w:t>(AH)</w:t>
            </w:r>
          </w:p>
          <w:p w14:paraId="4F85644D" w14:textId="77777777" w:rsidR="00B516DF" w:rsidRPr="00124835" w:rsidRDefault="00B516DF" w:rsidP="00B516DF"/>
          <w:p w14:paraId="4B65AD79" w14:textId="77777777" w:rsidR="00B516DF" w:rsidRPr="00124835" w:rsidRDefault="00B516DF" w:rsidP="00B516DF">
            <w:r w:rsidRPr="0014434D">
              <w:rPr>
                <w:color w:val="FF0000"/>
              </w:rPr>
              <w:t>e.g. $50.00</w:t>
            </w:r>
          </w:p>
        </w:tc>
        <w:tc>
          <w:tcPr>
            <w:tcW w:w="1417" w:type="dxa"/>
          </w:tcPr>
          <w:p w14:paraId="16BCCA16" w14:textId="77777777" w:rsidR="00B516DF" w:rsidRPr="00124835" w:rsidRDefault="00B516DF" w:rsidP="00B516DF">
            <w:r w:rsidRPr="00124835">
              <w:t>Is under cover</w:t>
            </w:r>
          </w:p>
          <w:p w14:paraId="63A15A46" w14:textId="77777777" w:rsidR="00B516DF" w:rsidRPr="00124835" w:rsidRDefault="00B516DF" w:rsidP="00B516DF"/>
          <w:p w14:paraId="401116AE" w14:textId="77777777" w:rsidR="00B516DF" w:rsidRPr="00124835" w:rsidRDefault="00B516DF" w:rsidP="00B516DF">
            <w:r w:rsidRPr="0014434D">
              <w:rPr>
                <w:color w:val="FF0000"/>
              </w:rPr>
              <w:t>e.g. $20.00</w:t>
            </w:r>
          </w:p>
        </w:tc>
        <w:tc>
          <w:tcPr>
            <w:tcW w:w="1560" w:type="dxa"/>
          </w:tcPr>
          <w:p w14:paraId="6A9FF696" w14:textId="77777777" w:rsidR="00B516DF" w:rsidRPr="00124835" w:rsidRDefault="00B516DF" w:rsidP="00B516DF">
            <w:r w:rsidRPr="00124835">
              <w:t>Is a member</w:t>
            </w:r>
          </w:p>
          <w:p w14:paraId="15C3CF7B" w14:textId="77777777" w:rsidR="00B516DF" w:rsidRPr="00124835" w:rsidRDefault="00B516DF" w:rsidP="00B516DF"/>
          <w:p w14:paraId="13FB663F" w14:textId="77777777" w:rsidR="00B516DF" w:rsidRPr="00124835" w:rsidRDefault="00B516DF" w:rsidP="00B516DF"/>
          <w:p w14:paraId="2E8E3A15" w14:textId="77777777" w:rsidR="00B516DF" w:rsidRPr="00124835" w:rsidRDefault="00B516DF" w:rsidP="00B516DF">
            <w:r w:rsidRPr="0014434D">
              <w:rPr>
                <w:color w:val="FF0000"/>
              </w:rPr>
              <w:t>e.g. - $111.00</w:t>
            </w:r>
          </w:p>
        </w:tc>
        <w:tc>
          <w:tcPr>
            <w:tcW w:w="2268" w:type="dxa"/>
          </w:tcPr>
          <w:p w14:paraId="2156FE23" w14:textId="77777777" w:rsidR="00B516DF" w:rsidRPr="00124835" w:rsidRDefault="00B516DF" w:rsidP="00B516DF">
            <w:r w:rsidRPr="00124835">
              <w:t>Weight  &lt;= 5000 kg</w:t>
            </w:r>
          </w:p>
          <w:p w14:paraId="21605BA2" w14:textId="77777777" w:rsidR="00B516DF" w:rsidRDefault="00B516DF" w:rsidP="00B516DF">
            <w:r w:rsidRPr="00124835">
              <w:t>Distance &gt; 10 km</w:t>
            </w:r>
          </w:p>
          <w:p w14:paraId="495E2DE8" w14:textId="44019AA8" w:rsidR="00E46132" w:rsidRPr="00124835" w:rsidRDefault="00E46132" w:rsidP="00B516DF">
            <w:r>
              <w:t>AH</w:t>
            </w:r>
          </w:p>
          <w:p w14:paraId="08A8244E" w14:textId="77777777" w:rsidR="00B516DF" w:rsidRPr="00124835" w:rsidRDefault="00B516DF" w:rsidP="00B516DF">
            <w:r w:rsidRPr="00124835">
              <w:t>Covered</w:t>
            </w:r>
          </w:p>
          <w:p w14:paraId="35857EA2" w14:textId="77777777" w:rsidR="00B516DF" w:rsidRPr="00124835" w:rsidRDefault="00B516DF" w:rsidP="00B516DF">
            <w:r w:rsidRPr="00124835">
              <w:t>Is member</w:t>
            </w:r>
          </w:p>
        </w:tc>
        <w:tc>
          <w:tcPr>
            <w:tcW w:w="2268" w:type="dxa"/>
          </w:tcPr>
          <w:p w14:paraId="5D57CC77" w14:textId="77777777" w:rsidR="00B516DF" w:rsidRPr="00124835" w:rsidRDefault="00B516DF" w:rsidP="00B516DF">
            <w:r>
              <w:t>$259 (given)</w:t>
            </w:r>
          </w:p>
        </w:tc>
      </w:tr>
      <w:tr w:rsidR="00B516DF" w:rsidRPr="00124835" w14:paraId="3157B42B" w14:textId="77777777" w:rsidTr="00B516DF">
        <w:trPr>
          <w:trHeight w:val="512"/>
          <w:jc w:val="center"/>
        </w:trPr>
        <w:tc>
          <w:tcPr>
            <w:tcW w:w="1132" w:type="dxa"/>
          </w:tcPr>
          <w:p w14:paraId="53F3951D" w14:textId="77777777" w:rsidR="00B516DF" w:rsidRPr="00124835" w:rsidRDefault="00B516DF" w:rsidP="00B516DF">
            <w:r w:rsidRPr="00124835">
              <w:t>Test Case 3</w:t>
            </w:r>
          </w:p>
        </w:tc>
        <w:tc>
          <w:tcPr>
            <w:tcW w:w="1134" w:type="dxa"/>
          </w:tcPr>
          <w:p w14:paraId="42AC5E17" w14:textId="77777777" w:rsidR="00B516DF" w:rsidRPr="00124835" w:rsidRDefault="00B516DF" w:rsidP="00B516DF">
            <w:r w:rsidRPr="00124835">
              <w:t>BB-013</w:t>
            </w:r>
          </w:p>
        </w:tc>
        <w:tc>
          <w:tcPr>
            <w:tcW w:w="1418" w:type="dxa"/>
          </w:tcPr>
          <w:p w14:paraId="69A2690D" w14:textId="77777777" w:rsidR="00B516DF" w:rsidRPr="00124835" w:rsidRDefault="00B516DF" w:rsidP="00B516DF">
            <w:r w:rsidRPr="00124835">
              <w:t>1000 kg</w:t>
            </w:r>
          </w:p>
        </w:tc>
        <w:tc>
          <w:tcPr>
            <w:tcW w:w="1417" w:type="dxa"/>
          </w:tcPr>
          <w:p w14:paraId="16A5099E" w14:textId="77777777" w:rsidR="00B516DF" w:rsidRPr="00124835" w:rsidRDefault="00B516DF" w:rsidP="00B516DF">
            <w:r w:rsidRPr="00124835">
              <w:t>10 km</w:t>
            </w:r>
          </w:p>
        </w:tc>
        <w:tc>
          <w:tcPr>
            <w:tcW w:w="1646" w:type="dxa"/>
          </w:tcPr>
          <w:p w14:paraId="546EA978" w14:textId="77777777" w:rsidR="00B516DF" w:rsidRPr="00124835" w:rsidRDefault="00B516DF" w:rsidP="00B516DF">
            <w:r w:rsidRPr="00124835">
              <w:t>Public holidays</w:t>
            </w:r>
          </w:p>
          <w:p w14:paraId="34684DD7" w14:textId="77777777" w:rsidR="00B516DF" w:rsidRPr="00124835" w:rsidRDefault="00B516DF" w:rsidP="00B516DF">
            <w:r w:rsidRPr="00124835">
              <w:t>(PH)</w:t>
            </w:r>
          </w:p>
        </w:tc>
        <w:tc>
          <w:tcPr>
            <w:tcW w:w="1417" w:type="dxa"/>
          </w:tcPr>
          <w:p w14:paraId="207F0481" w14:textId="77777777" w:rsidR="00B516DF" w:rsidRPr="00124835" w:rsidRDefault="00B516DF" w:rsidP="00B516DF">
            <w:r w:rsidRPr="00124835">
              <w:t>Not under cover</w:t>
            </w:r>
          </w:p>
        </w:tc>
        <w:tc>
          <w:tcPr>
            <w:tcW w:w="1560" w:type="dxa"/>
          </w:tcPr>
          <w:p w14:paraId="43DC82B5" w14:textId="77777777" w:rsidR="00B516DF" w:rsidRPr="00124835" w:rsidRDefault="00B516DF" w:rsidP="00B516DF">
            <w:r w:rsidRPr="00124835">
              <w:t>Is a member</w:t>
            </w:r>
          </w:p>
        </w:tc>
        <w:tc>
          <w:tcPr>
            <w:tcW w:w="2268" w:type="dxa"/>
          </w:tcPr>
          <w:p w14:paraId="7D8F3C48" w14:textId="77777777" w:rsidR="00B516DF" w:rsidRPr="00124835" w:rsidRDefault="00B516DF" w:rsidP="00B516DF">
            <w:r w:rsidRPr="00124835">
              <w:t>Weight &lt;= 1500 kg</w:t>
            </w:r>
          </w:p>
          <w:p w14:paraId="7B0890E3" w14:textId="77777777" w:rsidR="00B516DF" w:rsidRDefault="00B516DF" w:rsidP="00B516DF">
            <w:r w:rsidRPr="00124835">
              <w:t>Distance &lt;= 10 km</w:t>
            </w:r>
          </w:p>
          <w:p w14:paraId="14D6ABB5" w14:textId="504B8BDD" w:rsidR="00E46132" w:rsidRPr="00124835" w:rsidRDefault="00E46132" w:rsidP="00B516DF">
            <w:r>
              <w:t>PH</w:t>
            </w:r>
          </w:p>
          <w:p w14:paraId="12AB42B0" w14:textId="77777777" w:rsidR="00B516DF" w:rsidRPr="00124835" w:rsidRDefault="00B516DF" w:rsidP="00B516DF">
            <w:r w:rsidRPr="00124835">
              <w:t>Not Covered</w:t>
            </w:r>
          </w:p>
          <w:p w14:paraId="4F2A14E8" w14:textId="77777777" w:rsidR="00B516DF" w:rsidRPr="00124835" w:rsidRDefault="00B516DF" w:rsidP="00B516DF">
            <w:r w:rsidRPr="00124835">
              <w:t>Is member</w:t>
            </w:r>
          </w:p>
        </w:tc>
        <w:tc>
          <w:tcPr>
            <w:tcW w:w="2268" w:type="dxa"/>
          </w:tcPr>
          <w:p w14:paraId="1C70E040" w14:textId="4DA4C86A" w:rsidR="00B516DF" w:rsidRPr="00124835" w:rsidRDefault="007D1B8F" w:rsidP="00B516DF">
            <w:r w:rsidRPr="007D1B8F">
              <w:t>$100.00 (call out) + $0.00 (distance) + $100.00 (</w:t>
            </w:r>
            <w:r w:rsidR="004E6CDE">
              <w:t>public holiday</w:t>
            </w:r>
            <w:r w:rsidRPr="007D1B8F">
              <w:t>) + $0.00 (</w:t>
            </w:r>
            <w:r>
              <w:t xml:space="preserve">not </w:t>
            </w:r>
            <w:r w:rsidRPr="007D1B8F">
              <w:t xml:space="preserve">under cover) - $60.00 (member discount) = </w:t>
            </w:r>
            <w:r w:rsidRPr="007D1B8F">
              <w:rPr>
                <w:b/>
                <w:bCs/>
              </w:rPr>
              <w:t>$140.00</w:t>
            </w:r>
          </w:p>
        </w:tc>
      </w:tr>
      <w:tr w:rsidR="00B516DF" w:rsidRPr="00124835" w14:paraId="489463F9" w14:textId="77777777" w:rsidTr="00B516DF">
        <w:trPr>
          <w:trHeight w:val="700"/>
          <w:jc w:val="center"/>
        </w:trPr>
        <w:tc>
          <w:tcPr>
            <w:tcW w:w="1132" w:type="dxa"/>
          </w:tcPr>
          <w:p w14:paraId="0CA7A2F3" w14:textId="77777777" w:rsidR="00B516DF" w:rsidRPr="00124835" w:rsidRDefault="00B516DF" w:rsidP="00B516DF">
            <w:r w:rsidRPr="00124835">
              <w:lastRenderedPageBreak/>
              <w:t>Test Case 4</w:t>
            </w:r>
          </w:p>
        </w:tc>
        <w:tc>
          <w:tcPr>
            <w:tcW w:w="1134" w:type="dxa"/>
          </w:tcPr>
          <w:p w14:paraId="16230924" w14:textId="77777777" w:rsidR="00B516DF" w:rsidRPr="00124835" w:rsidRDefault="00B516DF" w:rsidP="00B516DF">
            <w:r w:rsidRPr="00124835">
              <w:t>AA-216</w:t>
            </w:r>
          </w:p>
        </w:tc>
        <w:tc>
          <w:tcPr>
            <w:tcW w:w="1418" w:type="dxa"/>
          </w:tcPr>
          <w:p w14:paraId="59225AC8" w14:textId="77777777" w:rsidR="00B516DF" w:rsidRPr="00124835" w:rsidRDefault="00B516DF" w:rsidP="00B516DF">
            <w:r w:rsidRPr="00124835">
              <w:t>1500 kg</w:t>
            </w:r>
          </w:p>
        </w:tc>
        <w:tc>
          <w:tcPr>
            <w:tcW w:w="1417" w:type="dxa"/>
          </w:tcPr>
          <w:p w14:paraId="1601870C" w14:textId="77777777" w:rsidR="00B516DF" w:rsidRPr="00124835" w:rsidRDefault="00B516DF" w:rsidP="00B516DF">
            <w:r w:rsidRPr="00124835">
              <w:t>40 km</w:t>
            </w:r>
          </w:p>
        </w:tc>
        <w:tc>
          <w:tcPr>
            <w:tcW w:w="1646" w:type="dxa"/>
          </w:tcPr>
          <w:p w14:paraId="53A68969" w14:textId="77777777" w:rsidR="00B516DF" w:rsidRPr="00124835" w:rsidRDefault="00B516DF" w:rsidP="00B516DF">
            <w:r w:rsidRPr="00124835">
              <w:t>Normal hours</w:t>
            </w:r>
          </w:p>
          <w:p w14:paraId="36F267DF" w14:textId="77777777" w:rsidR="00B516DF" w:rsidRPr="00124835" w:rsidRDefault="00B516DF" w:rsidP="00B516DF">
            <w:r w:rsidRPr="00124835">
              <w:t>(NH)</w:t>
            </w:r>
          </w:p>
        </w:tc>
        <w:tc>
          <w:tcPr>
            <w:tcW w:w="1417" w:type="dxa"/>
          </w:tcPr>
          <w:p w14:paraId="0C87B0FA" w14:textId="77777777" w:rsidR="00B516DF" w:rsidRPr="00124835" w:rsidRDefault="00B516DF" w:rsidP="00B516DF">
            <w:r w:rsidRPr="00124835">
              <w:t>Is under cover</w:t>
            </w:r>
          </w:p>
        </w:tc>
        <w:tc>
          <w:tcPr>
            <w:tcW w:w="1560" w:type="dxa"/>
          </w:tcPr>
          <w:p w14:paraId="4C9D2DED" w14:textId="77777777" w:rsidR="00B516DF" w:rsidRPr="00124835" w:rsidRDefault="00B516DF" w:rsidP="00B516DF">
            <w:r w:rsidRPr="00124835">
              <w:t>Is a member</w:t>
            </w:r>
          </w:p>
        </w:tc>
        <w:tc>
          <w:tcPr>
            <w:tcW w:w="2268" w:type="dxa"/>
          </w:tcPr>
          <w:p w14:paraId="44F7C566" w14:textId="77777777" w:rsidR="00B516DF" w:rsidRPr="00124835" w:rsidRDefault="00B516DF" w:rsidP="00B516DF">
            <w:r w:rsidRPr="00124835">
              <w:t>Weight &lt;= 1500 kg</w:t>
            </w:r>
          </w:p>
          <w:p w14:paraId="705CADE6" w14:textId="77777777" w:rsidR="00B516DF" w:rsidRDefault="00B516DF" w:rsidP="00B516DF">
            <w:r w:rsidRPr="00124835">
              <w:t>Distance &gt; 10 km</w:t>
            </w:r>
          </w:p>
          <w:p w14:paraId="535B9A1B" w14:textId="6EB92C62" w:rsidR="00E46132" w:rsidRPr="00124835" w:rsidRDefault="00E46132" w:rsidP="00B516DF">
            <w:r>
              <w:t>NH</w:t>
            </w:r>
          </w:p>
          <w:p w14:paraId="2E883436" w14:textId="77777777" w:rsidR="00B516DF" w:rsidRPr="00124835" w:rsidRDefault="00B516DF" w:rsidP="00B516DF">
            <w:r w:rsidRPr="00124835">
              <w:t>Covered</w:t>
            </w:r>
          </w:p>
          <w:p w14:paraId="6E735697" w14:textId="1EB179F9" w:rsidR="00B516DF" w:rsidRPr="00124835" w:rsidRDefault="00B516DF" w:rsidP="00B516DF">
            <w:r w:rsidRPr="00124835">
              <w:t>Is member</w:t>
            </w:r>
          </w:p>
        </w:tc>
        <w:tc>
          <w:tcPr>
            <w:tcW w:w="2268" w:type="dxa"/>
          </w:tcPr>
          <w:p w14:paraId="59CDD5EA" w14:textId="56321D47" w:rsidR="00B516DF" w:rsidRPr="00124835" w:rsidRDefault="007D1B8F" w:rsidP="00B516DF">
            <w:r w:rsidRPr="007D1B8F">
              <w:t>$100.00 (call out) + $150.00 (distance) + $0.00 (</w:t>
            </w:r>
            <w:r w:rsidR="004E6CDE">
              <w:t>normal</w:t>
            </w:r>
            <w:r w:rsidRPr="007D1B8F">
              <w:t xml:space="preserve"> hours) + $20.00 (under cover) - $81.00 (member discount) = </w:t>
            </w:r>
            <w:r w:rsidRPr="007D1B8F">
              <w:rPr>
                <w:b/>
                <w:bCs/>
              </w:rPr>
              <w:t>$189.00</w:t>
            </w:r>
          </w:p>
        </w:tc>
      </w:tr>
      <w:tr w:rsidR="00B516DF" w:rsidRPr="00124835" w14:paraId="5770C0F6" w14:textId="77777777" w:rsidTr="00B516DF">
        <w:trPr>
          <w:trHeight w:val="706"/>
          <w:jc w:val="center"/>
        </w:trPr>
        <w:tc>
          <w:tcPr>
            <w:tcW w:w="1132" w:type="dxa"/>
          </w:tcPr>
          <w:p w14:paraId="7FCC2BDB" w14:textId="77777777" w:rsidR="00B516DF" w:rsidRPr="00124835" w:rsidRDefault="00B516DF" w:rsidP="00B516DF">
            <w:r w:rsidRPr="00124835">
              <w:t>Test Case 5</w:t>
            </w:r>
          </w:p>
          <w:p w14:paraId="56BB800C" w14:textId="77777777" w:rsidR="00B516DF" w:rsidRPr="00124835" w:rsidRDefault="00B516DF" w:rsidP="00B516DF"/>
        </w:tc>
        <w:tc>
          <w:tcPr>
            <w:tcW w:w="1134" w:type="dxa"/>
          </w:tcPr>
          <w:p w14:paraId="722C2034" w14:textId="77777777" w:rsidR="00B516DF" w:rsidRPr="00124835" w:rsidRDefault="00B516DF" w:rsidP="00B516DF">
            <w:r w:rsidRPr="00124835">
              <w:t>RTB-369</w:t>
            </w:r>
          </w:p>
        </w:tc>
        <w:tc>
          <w:tcPr>
            <w:tcW w:w="1418" w:type="dxa"/>
          </w:tcPr>
          <w:p w14:paraId="21DC4E8C" w14:textId="77777777" w:rsidR="00B516DF" w:rsidRPr="00124835" w:rsidRDefault="00B516DF" w:rsidP="00B516DF">
            <w:r w:rsidRPr="00124835">
              <w:t>5,500 kg</w:t>
            </w:r>
          </w:p>
        </w:tc>
        <w:tc>
          <w:tcPr>
            <w:tcW w:w="1417" w:type="dxa"/>
          </w:tcPr>
          <w:p w14:paraId="1BBE1AD1" w14:textId="77777777" w:rsidR="00B516DF" w:rsidRPr="00124835" w:rsidRDefault="00B516DF" w:rsidP="00B516DF">
            <w:r w:rsidRPr="00124835">
              <w:t>30 km</w:t>
            </w:r>
          </w:p>
        </w:tc>
        <w:tc>
          <w:tcPr>
            <w:tcW w:w="1646" w:type="dxa"/>
          </w:tcPr>
          <w:p w14:paraId="6717821D" w14:textId="77777777" w:rsidR="00B516DF" w:rsidRPr="00124835" w:rsidRDefault="00B516DF" w:rsidP="00B516DF">
            <w:r w:rsidRPr="00124835">
              <w:t>Public holidays</w:t>
            </w:r>
          </w:p>
          <w:p w14:paraId="0BE7899A" w14:textId="77777777" w:rsidR="00B516DF" w:rsidRPr="00124835" w:rsidRDefault="00B516DF" w:rsidP="00B516DF">
            <w:r w:rsidRPr="00124835">
              <w:t>(PH)</w:t>
            </w:r>
          </w:p>
        </w:tc>
        <w:tc>
          <w:tcPr>
            <w:tcW w:w="1417" w:type="dxa"/>
          </w:tcPr>
          <w:p w14:paraId="4C967E1C" w14:textId="77777777" w:rsidR="00B516DF" w:rsidRPr="00124835" w:rsidRDefault="00B516DF" w:rsidP="00B516DF">
            <w:r w:rsidRPr="00124835">
              <w:t>Not under cover</w:t>
            </w:r>
          </w:p>
        </w:tc>
        <w:tc>
          <w:tcPr>
            <w:tcW w:w="1560" w:type="dxa"/>
          </w:tcPr>
          <w:p w14:paraId="4470D59C" w14:textId="77777777" w:rsidR="00B516DF" w:rsidRPr="00124835" w:rsidRDefault="00B516DF" w:rsidP="00B516DF">
            <w:r w:rsidRPr="00124835">
              <w:t>Not a member</w:t>
            </w:r>
          </w:p>
        </w:tc>
        <w:tc>
          <w:tcPr>
            <w:tcW w:w="2268" w:type="dxa"/>
          </w:tcPr>
          <w:p w14:paraId="37BF888E" w14:textId="76E42B11" w:rsidR="00B516DF" w:rsidRPr="00124835" w:rsidRDefault="00C418A8" w:rsidP="00B516DF">
            <w:r w:rsidRPr="00C418A8">
              <w:t xml:space="preserve">Weight &gt; 5,000 kg </w:t>
            </w:r>
          </w:p>
          <w:p w14:paraId="6C45C80A" w14:textId="77777777" w:rsidR="00C418A8" w:rsidRDefault="00C418A8" w:rsidP="00C418A8">
            <w:r w:rsidRPr="00124835">
              <w:t>Distance &gt; 10 km</w:t>
            </w:r>
          </w:p>
          <w:p w14:paraId="08A0D4C2" w14:textId="5E156867" w:rsidR="00E46132" w:rsidRPr="00124835" w:rsidRDefault="00E46132" w:rsidP="00C418A8">
            <w:r>
              <w:t>PH</w:t>
            </w:r>
          </w:p>
          <w:p w14:paraId="50A0D1EE" w14:textId="77777777" w:rsidR="00C418A8" w:rsidRPr="00124835" w:rsidRDefault="00C418A8" w:rsidP="00C418A8">
            <w:r w:rsidRPr="00124835">
              <w:t>Not Covered</w:t>
            </w:r>
          </w:p>
          <w:p w14:paraId="283F214B" w14:textId="17F14A06" w:rsidR="00B516DF" w:rsidRPr="00124835" w:rsidRDefault="00C418A8" w:rsidP="007D1B8F">
            <w:r w:rsidRPr="00124835">
              <w:t>Not member</w:t>
            </w:r>
          </w:p>
        </w:tc>
        <w:tc>
          <w:tcPr>
            <w:tcW w:w="2268" w:type="dxa"/>
          </w:tcPr>
          <w:p w14:paraId="18ED01F5" w14:textId="4CF7B6DB" w:rsidR="00B516DF" w:rsidRPr="00124835" w:rsidRDefault="007D1B8F" w:rsidP="00B516DF">
            <w:r w:rsidRPr="007D1B8F">
              <w:t>$300.00 (call out) + $300.00 (distance) + $100.00 (</w:t>
            </w:r>
            <w:r w:rsidR="004E6CDE">
              <w:t>public holiday</w:t>
            </w:r>
            <w:r w:rsidRPr="007D1B8F">
              <w:t>) + $0.00 (</w:t>
            </w:r>
            <w:r>
              <w:t xml:space="preserve">not </w:t>
            </w:r>
            <w:r w:rsidRPr="007D1B8F">
              <w:t xml:space="preserve">under cover) = </w:t>
            </w:r>
            <w:r w:rsidRPr="007D1B8F">
              <w:rPr>
                <w:b/>
                <w:bCs/>
              </w:rPr>
              <w:t>$700.00</w:t>
            </w:r>
          </w:p>
        </w:tc>
      </w:tr>
      <w:tr w:rsidR="00B516DF" w:rsidRPr="00124835" w14:paraId="41B88110" w14:textId="77777777" w:rsidTr="00B516DF">
        <w:trPr>
          <w:trHeight w:val="666"/>
          <w:jc w:val="center"/>
        </w:trPr>
        <w:tc>
          <w:tcPr>
            <w:tcW w:w="1132" w:type="dxa"/>
          </w:tcPr>
          <w:p w14:paraId="1BA7769C" w14:textId="77777777" w:rsidR="00B516DF" w:rsidRPr="00124835" w:rsidRDefault="00B516DF" w:rsidP="00B516DF">
            <w:r w:rsidRPr="00124835">
              <w:t>Test Case 6</w:t>
            </w:r>
          </w:p>
        </w:tc>
        <w:tc>
          <w:tcPr>
            <w:tcW w:w="1134" w:type="dxa"/>
          </w:tcPr>
          <w:p w14:paraId="027DFEF7" w14:textId="77777777" w:rsidR="00B516DF" w:rsidRPr="00124835" w:rsidRDefault="00B516DF" w:rsidP="00B516DF">
            <w:r w:rsidRPr="00124835">
              <w:t>VVF-128</w:t>
            </w:r>
          </w:p>
        </w:tc>
        <w:tc>
          <w:tcPr>
            <w:tcW w:w="1418" w:type="dxa"/>
          </w:tcPr>
          <w:p w14:paraId="36AAF75D" w14:textId="77777777" w:rsidR="00B516DF" w:rsidRPr="00124835" w:rsidRDefault="00B516DF" w:rsidP="00B516DF">
            <w:r w:rsidRPr="00124835">
              <w:t>6,000 kg</w:t>
            </w:r>
          </w:p>
        </w:tc>
        <w:tc>
          <w:tcPr>
            <w:tcW w:w="1417" w:type="dxa"/>
          </w:tcPr>
          <w:p w14:paraId="57E07604" w14:textId="77777777" w:rsidR="00B516DF" w:rsidRPr="00124835" w:rsidRDefault="00B516DF" w:rsidP="00B516DF">
            <w:r w:rsidRPr="00124835">
              <w:t>30km</w:t>
            </w:r>
          </w:p>
        </w:tc>
        <w:tc>
          <w:tcPr>
            <w:tcW w:w="1646" w:type="dxa"/>
          </w:tcPr>
          <w:p w14:paraId="591C5004" w14:textId="77777777" w:rsidR="00B516DF" w:rsidRPr="00124835" w:rsidRDefault="00B516DF" w:rsidP="00B516DF">
            <w:r w:rsidRPr="00124835">
              <w:t>After hours (AH)</w:t>
            </w:r>
          </w:p>
        </w:tc>
        <w:tc>
          <w:tcPr>
            <w:tcW w:w="1417" w:type="dxa"/>
          </w:tcPr>
          <w:p w14:paraId="2E369E1E" w14:textId="77777777" w:rsidR="00B516DF" w:rsidRPr="00124835" w:rsidRDefault="00B516DF" w:rsidP="00B516DF">
            <w:r w:rsidRPr="00124835">
              <w:t>Is under cover</w:t>
            </w:r>
          </w:p>
        </w:tc>
        <w:tc>
          <w:tcPr>
            <w:tcW w:w="1560" w:type="dxa"/>
          </w:tcPr>
          <w:p w14:paraId="005CB7A0" w14:textId="77777777" w:rsidR="00B516DF" w:rsidRPr="00124835" w:rsidRDefault="00B516DF" w:rsidP="00B516DF">
            <w:r w:rsidRPr="00124835">
              <w:t>Is a member</w:t>
            </w:r>
          </w:p>
        </w:tc>
        <w:tc>
          <w:tcPr>
            <w:tcW w:w="2268" w:type="dxa"/>
          </w:tcPr>
          <w:p w14:paraId="70DC7FB7" w14:textId="77777777" w:rsidR="00C418A8" w:rsidRPr="00124835" w:rsidRDefault="00C418A8" w:rsidP="00C418A8">
            <w:r w:rsidRPr="00C418A8">
              <w:t xml:space="preserve">Weight &gt; 5,000 kg </w:t>
            </w:r>
          </w:p>
          <w:p w14:paraId="561C8B7C" w14:textId="77777777" w:rsidR="00C418A8" w:rsidRDefault="00C418A8" w:rsidP="00C418A8">
            <w:r w:rsidRPr="00124835">
              <w:t>Distance &gt; 10 km</w:t>
            </w:r>
          </w:p>
          <w:p w14:paraId="6D98ADD3" w14:textId="6FAF727A" w:rsidR="00E46132" w:rsidRPr="00124835" w:rsidRDefault="00E46132" w:rsidP="00C418A8">
            <w:r>
              <w:t>AH</w:t>
            </w:r>
          </w:p>
          <w:p w14:paraId="46644CEA" w14:textId="77777777" w:rsidR="00C418A8" w:rsidRPr="00124835" w:rsidRDefault="00C418A8" w:rsidP="00C418A8">
            <w:r w:rsidRPr="00124835">
              <w:t>Covered</w:t>
            </w:r>
          </w:p>
          <w:p w14:paraId="479DECDF" w14:textId="163C3A30" w:rsidR="00B516DF" w:rsidRPr="00124835" w:rsidRDefault="00C418A8" w:rsidP="007D1B8F">
            <w:r w:rsidRPr="00124835">
              <w:t>Is member</w:t>
            </w:r>
          </w:p>
        </w:tc>
        <w:tc>
          <w:tcPr>
            <w:tcW w:w="2268" w:type="dxa"/>
          </w:tcPr>
          <w:p w14:paraId="109510F7" w14:textId="0A79FE95" w:rsidR="00B516DF" w:rsidRPr="00124835" w:rsidRDefault="007D1B8F" w:rsidP="00B516DF">
            <w:r w:rsidRPr="007D1B8F">
              <w:t xml:space="preserve">$300.00 (call out) + $300.00 (distance) + $50.00 (after hours) + $20.00 (under cover) - $201.00 (member discount) = </w:t>
            </w:r>
            <w:r w:rsidRPr="007D1B8F">
              <w:rPr>
                <w:b/>
                <w:bCs/>
              </w:rPr>
              <w:t>$469.00</w:t>
            </w:r>
          </w:p>
        </w:tc>
      </w:tr>
    </w:tbl>
    <w:p w14:paraId="5E3C1887" w14:textId="77777777" w:rsidR="00B516DF" w:rsidRPr="00124835" w:rsidRDefault="00B516DF" w:rsidP="00B516DF"/>
    <w:p w14:paraId="4285EB74" w14:textId="77777777" w:rsidR="00B516DF" w:rsidRPr="00124835" w:rsidRDefault="00B516DF" w:rsidP="00B516DF"/>
    <w:p w14:paraId="26A69703" w14:textId="77777777" w:rsidR="00B516DF" w:rsidRDefault="00B516DF" w:rsidP="00B516DF"/>
    <w:p w14:paraId="5FFC07B5" w14:textId="77777777" w:rsidR="00B516DF" w:rsidRDefault="00B516DF" w:rsidP="00B516DF"/>
    <w:p w14:paraId="0A9D7100" w14:textId="77777777" w:rsidR="00B516DF" w:rsidRDefault="00B516DF" w:rsidP="00B516DF"/>
    <w:p w14:paraId="5504B409" w14:textId="77777777" w:rsidR="00B516DF" w:rsidRPr="00124835" w:rsidRDefault="00B516DF" w:rsidP="00B516DF"/>
    <w:p w14:paraId="6C7D2777" w14:textId="77777777" w:rsidR="008723BD" w:rsidRPr="00124835" w:rsidRDefault="008723BD" w:rsidP="008723BD">
      <w:r>
        <w:t xml:space="preserve">b. </w:t>
      </w:r>
      <w:r w:rsidRPr="00124835">
        <w:t xml:space="preserve"> </w:t>
      </w:r>
      <w:r>
        <w:t>In the following table, d</w:t>
      </w:r>
      <w:r w:rsidRPr="00124835">
        <w:t xml:space="preserve">esign two more test cases. The design of the test </w:t>
      </w:r>
      <w:r>
        <w:t xml:space="preserve">data </w:t>
      </w:r>
      <w:r w:rsidRPr="00124835">
        <w:t xml:space="preserve">must comply with the concept of </w:t>
      </w:r>
      <w:r w:rsidRPr="00B516DF">
        <w:rPr>
          <w:b/>
          <w:bCs/>
        </w:rPr>
        <w:t>Equivalen</w:t>
      </w:r>
      <w:r>
        <w:rPr>
          <w:b/>
          <w:bCs/>
        </w:rPr>
        <w:t>ce</w:t>
      </w:r>
      <w:r w:rsidRPr="00B516DF">
        <w:rPr>
          <w:b/>
          <w:bCs/>
        </w:rPr>
        <w:t xml:space="preserve"> Partitioning </w:t>
      </w:r>
      <w:r w:rsidRPr="00124835">
        <w:t xml:space="preserve">and </w:t>
      </w:r>
      <w:r w:rsidRPr="00B516DF">
        <w:rPr>
          <w:b/>
          <w:bCs/>
        </w:rPr>
        <w:t>Boundary Value Analysis</w:t>
      </w:r>
      <w:r>
        <w:t>.</w:t>
      </w:r>
      <w:r w:rsidRPr="00124835">
        <w:t xml:space="preserve"> </w:t>
      </w:r>
      <w:r>
        <w:t>For each of the test case design,</w:t>
      </w:r>
      <w:r w:rsidRPr="00124835">
        <w:t xml:space="preserve"> </w:t>
      </w:r>
      <w:r>
        <w:t>m</w:t>
      </w:r>
      <w:r w:rsidRPr="00124835">
        <w:t xml:space="preserve">ake sure that </w:t>
      </w:r>
      <w:r>
        <w:t xml:space="preserve">the test case </w:t>
      </w:r>
      <w:r w:rsidRPr="00124835">
        <w:t xml:space="preserve">has a unique reason </w:t>
      </w:r>
      <w:r>
        <w:t>for the test</w:t>
      </w:r>
      <w:r w:rsidRPr="00124835">
        <w:t xml:space="preserve">. </w:t>
      </w:r>
      <w:r>
        <w:t xml:space="preserve">No </w:t>
      </w:r>
      <w:r w:rsidRPr="00395170">
        <w:rPr>
          <w:b/>
        </w:rPr>
        <w:t>reason for the test</w:t>
      </w:r>
      <w:r>
        <w:t xml:space="preserve"> has the same reason as those in the Task 1a.</w:t>
      </w:r>
    </w:p>
    <w:p w14:paraId="140714D1" w14:textId="77777777" w:rsidR="00B516DF" w:rsidRPr="00124835" w:rsidRDefault="00B516DF" w:rsidP="00B516DF"/>
    <w:p w14:paraId="6EB64C52" w14:textId="77777777" w:rsidR="00B516DF" w:rsidRPr="00124835" w:rsidRDefault="00B516DF" w:rsidP="00B516DF"/>
    <w:tbl>
      <w:tblPr>
        <w:tblW w:w="14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9"/>
        <w:gridCol w:w="1245"/>
        <w:gridCol w:w="1367"/>
        <w:gridCol w:w="1094"/>
        <w:gridCol w:w="1540"/>
        <w:gridCol w:w="1401"/>
        <w:gridCol w:w="1540"/>
        <w:gridCol w:w="2245"/>
        <w:gridCol w:w="2549"/>
      </w:tblGrid>
      <w:tr w:rsidR="00B516DF" w:rsidRPr="00124835" w14:paraId="149100B3" w14:textId="77777777" w:rsidTr="00B516DF">
        <w:trPr>
          <w:trHeight w:val="536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9AE10B" w14:textId="77777777" w:rsidR="00B516DF" w:rsidRPr="00124835" w:rsidRDefault="00B516DF" w:rsidP="00B516DF"/>
        </w:tc>
        <w:tc>
          <w:tcPr>
            <w:tcW w:w="10432" w:type="dxa"/>
            <w:gridSpan w:val="7"/>
            <w:tcBorders>
              <w:left w:val="single" w:sz="4" w:space="0" w:color="auto"/>
              <w:right w:val="single" w:sz="4" w:space="0" w:color="auto"/>
            </w:tcBorders>
          </w:tcPr>
          <w:p w14:paraId="6AB85B8E" w14:textId="77777777" w:rsidR="00B516DF" w:rsidRPr="00124835" w:rsidRDefault="00B516DF" w:rsidP="00B516DF">
            <w:pPr>
              <w:jc w:val="center"/>
            </w:pPr>
            <w:r w:rsidRPr="00124835">
              <w:t>Test Input Data</w:t>
            </w:r>
          </w:p>
          <w:p w14:paraId="3D9D3A64" w14:textId="77777777" w:rsidR="00B516DF" w:rsidRPr="00124835" w:rsidRDefault="00B516DF" w:rsidP="00B516DF">
            <w:pPr>
              <w:jc w:val="center"/>
            </w:pPr>
            <w:r w:rsidRPr="00124835">
              <w:t xml:space="preserve"> </w:t>
            </w:r>
          </w:p>
        </w:tc>
        <w:tc>
          <w:tcPr>
            <w:tcW w:w="2549" w:type="dxa"/>
            <w:tcBorders>
              <w:left w:val="single" w:sz="4" w:space="0" w:color="auto"/>
              <w:right w:val="single" w:sz="4" w:space="0" w:color="auto"/>
            </w:tcBorders>
          </w:tcPr>
          <w:p w14:paraId="53D5E611" w14:textId="77777777" w:rsidR="00B516DF" w:rsidRPr="00124835" w:rsidRDefault="00B516DF" w:rsidP="00B516DF">
            <w:pPr>
              <w:jc w:val="center"/>
            </w:pPr>
            <w:r w:rsidRPr="00124835">
              <w:t>Expected Results</w:t>
            </w:r>
          </w:p>
          <w:p w14:paraId="4FE80EEA" w14:textId="77777777" w:rsidR="00B516DF" w:rsidRPr="00124835" w:rsidRDefault="00B516DF" w:rsidP="00B516DF">
            <w:pPr>
              <w:jc w:val="center"/>
            </w:pPr>
          </w:p>
        </w:tc>
      </w:tr>
      <w:tr w:rsidR="00B516DF" w:rsidRPr="00124835" w14:paraId="44A83D08" w14:textId="77777777" w:rsidTr="00B516DF">
        <w:trPr>
          <w:trHeight w:val="843"/>
          <w:jc w:val="center"/>
        </w:trPr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D496C4" w14:textId="77777777" w:rsidR="00B516DF" w:rsidRPr="00124835" w:rsidRDefault="00B516DF" w:rsidP="00B516DF"/>
        </w:tc>
        <w:tc>
          <w:tcPr>
            <w:tcW w:w="1245" w:type="dxa"/>
            <w:tcBorders>
              <w:left w:val="single" w:sz="4" w:space="0" w:color="auto"/>
            </w:tcBorders>
          </w:tcPr>
          <w:p w14:paraId="0BA8987A" w14:textId="77777777" w:rsidR="00B516DF" w:rsidRPr="00124835" w:rsidRDefault="00B516DF" w:rsidP="00B516DF">
            <w:r w:rsidRPr="00124835">
              <w:t>Reg no</w:t>
            </w:r>
          </w:p>
        </w:tc>
        <w:tc>
          <w:tcPr>
            <w:tcW w:w="1367" w:type="dxa"/>
          </w:tcPr>
          <w:p w14:paraId="5DEE276E" w14:textId="77777777" w:rsidR="00B516DF" w:rsidRPr="00124835" w:rsidRDefault="00B516DF" w:rsidP="00B516DF">
            <w:r w:rsidRPr="00124835">
              <w:t>Vehicle weight</w:t>
            </w:r>
          </w:p>
        </w:tc>
        <w:tc>
          <w:tcPr>
            <w:tcW w:w="1094" w:type="dxa"/>
          </w:tcPr>
          <w:p w14:paraId="146BA01F" w14:textId="77777777" w:rsidR="00B516DF" w:rsidRPr="00124835" w:rsidRDefault="00B516DF" w:rsidP="00B516DF">
            <w:r w:rsidRPr="00124835">
              <w:t>Distance</w:t>
            </w:r>
          </w:p>
        </w:tc>
        <w:tc>
          <w:tcPr>
            <w:tcW w:w="1540" w:type="dxa"/>
          </w:tcPr>
          <w:p w14:paraId="7FEA9415" w14:textId="77777777" w:rsidR="00B516DF" w:rsidRPr="00124835" w:rsidRDefault="00B516DF" w:rsidP="00B516DF">
            <w:r w:rsidRPr="00124835">
              <w:t>After Hour</w:t>
            </w:r>
          </w:p>
        </w:tc>
        <w:tc>
          <w:tcPr>
            <w:tcW w:w="1401" w:type="dxa"/>
            <w:tcBorders>
              <w:top w:val="single" w:sz="4" w:space="0" w:color="auto"/>
            </w:tcBorders>
            <w:shd w:val="clear" w:color="auto" w:fill="auto"/>
          </w:tcPr>
          <w:p w14:paraId="653FED20" w14:textId="77777777" w:rsidR="00B516DF" w:rsidRPr="00124835" w:rsidRDefault="00B516DF" w:rsidP="00B516DF">
            <w:r w:rsidRPr="00124835">
              <w:t>Park</w:t>
            </w:r>
            <w:r>
              <w:t>ing</w:t>
            </w:r>
            <w:r w:rsidRPr="00124835">
              <w:t xml:space="preserve"> under cover</w:t>
            </w:r>
          </w:p>
        </w:tc>
        <w:tc>
          <w:tcPr>
            <w:tcW w:w="1540" w:type="dxa"/>
            <w:tcBorders>
              <w:top w:val="single" w:sz="4" w:space="0" w:color="auto"/>
            </w:tcBorders>
          </w:tcPr>
          <w:p w14:paraId="6078DC6F" w14:textId="77777777" w:rsidR="00B516DF" w:rsidRPr="00124835" w:rsidRDefault="00B516DF" w:rsidP="00B516DF">
            <w:r w:rsidRPr="00124835">
              <w:t>Member?</w:t>
            </w:r>
          </w:p>
        </w:tc>
        <w:tc>
          <w:tcPr>
            <w:tcW w:w="2245" w:type="dxa"/>
            <w:tcBorders>
              <w:top w:val="single" w:sz="4" w:space="0" w:color="auto"/>
            </w:tcBorders>
          </w:tcPr>
          <w:p w14:paraId="17AD792D" w14:textId="77777777" w:rsidR="00B516DF" w:rsidRPr="00124835" w:rsidRDefault="00B516DF" w:rsidP="00B516DF">
            <w:r w:rsidRPr="00124835">
              <w:t>Reason for the test</w:t>
            </w:r>
          </w:p>
        </w:tc>
        <w:tc>
          <w:tcPr>
            <w:tcW w:w="2549" w:type="dxa"/>
            <w:tcBorders>
              <w:top w:val="single" w:sz="4" w:space="0" w:color="auto"/>
            </w:tcBorders>
          </w:tcPr>
          <w:p w14:paraId="750E6792" w14:textId="77777777" w:rsidR="00B516DF" w:rsidRPr="00124835" w:rsidRDefault="00B516DF" w:rsidP="00B516DF">
            <w:r w:rsidRPr="00124835">
              <w:t>Total Towing Charge</w:t>
            </w:r>
          </w:p>
        </w:tc>
      </w:tr>
      <w:tr w:rsidR="00B516DF" w:rsidRPr="00124835" w14:paraId="4DD56E94" w14:textId="77777777" w:rsidTr="00B516DF">
        <w:trPr>
          <w:trHeight w:val="727"/>
          <w:jc w:val="center"/>
        </w:trPr>
        <w:tc>
          <w:tcPr>
            <w:tcW w:w="1139" w:type="dxa"/>
            <w:tcBorders>
              <w:top w:val="single" w:sz="4" w:space="0" w:color="auto"/>
            </w:tcBorders>
          </w:tcPr>
          <w:p w14:paraId="053A3274" w14:textId="77777777" w:rsidR="00B516DF" w:rsidRPr="00124835" w:rsidRDefault="00B516DF" w:rsidP="00B516DF">
            <w:r w:rsidRPr="00124835">
              <w:t>Test Case 7</w:t>
            </w:r>
          </w:p>
        </w:tc>
        <w:tc>
          <w:tcPr>
            <w:tcW w:w="1245" w:type="dxa"/>
          </w:tcPr>
          <w:p w14:paraId="24AE37C0" w14:textId="77777777" w:rsidR="00B516DF" w:rsidRPr="00124835" w:rsidRDefault="00B516DF" w:rsidP="00B516DF"/>
        </w:tc>
        <w:tc>
          <w:tcPr>
            <w:tcW w:w="1367" w:type="dxa"/>
          </w:tcPr>
          <w:p w14:paraId="4A9D8FA6" w14:textId="6A6C8C0B" w:rsidR="00B516DF" w:rsidRPr="00124835" w:rsidRDefault="00621B7B" w:rsidP="00B516DF">
            <w:r>
              <w:t>1</w:t>
            </w:r>
            <w:r w:rsidRPr="00621B7B">
              <w:t>,</w:t>
            </w:r>
            <w:r>
              <w:t>6</w:t>
            </w:r>
            <w:r w:rsidRPr="00621B7B">
              <w:t>00 kg</w:t>
            </w:r>
          </w:p>
        </w:tc>
        <w:tc>
          <w:tcPr>
            <w:tcW w:w="1094" w:type="dxa"/>
          </w:tcPr>
          <w:p w14:paraId="199CB769" w14:textId="1383ACD4" w:rsidR="00B516DF" w:rsidRPr="00124835" w:rsidRDefault="00621B7B" w:rsidP="00B516DF">
            <w:r w:rsidRPr="00621B7B">
              <w:t>15 km</w:t>
            </w:r>
          </w:p>
        </w:tc>
        <w:tc>
          <w:tcPr>
            <w:tcW w:w="1540" w:type="dxa"/>
          </w:tcPr>
          <w:p w14:paraId="2C350466" w14:textId="6CB283C2" w:rsidR="00B516DF" w:rsidRPr="00124835" w:rsidRDefault="00621B7B" w:rsidP="00B516DF">
            <w:r w:rsidRPr="00621B7B">
              <w:t>Normal Hours (NH)</w:t>
            </w:r>
          </w:p>
        </w:tc>
        <w:tc>
          <w:tcPr>
            <w:tcW w:w="1401" w:type="dxa"/>
          </w:tcPr>
          <w:p w14:paraId="08F67AF3" w14:textId="410A5430" w:rsidR="00B516DF" w:rsidRPr="00124835" w:rsidRDefault="00621B7B" w:rsidP="00B516DF">
            <w:r>
              <w:t>Is under cover</w:t>
            </w:r>
          </w:p>
        </w:tc>
        <w:tc>
          <w:tcPr>
            <w:tcW w:w="1540" w:type="dxa"/>
          </w:tcPr>
          <w:p w14:paraId="72D77119" w14:textId="099005C7" w:rsidR="00B516DF" w:rsidRPr="00124835" w:rsidRDefault="00621B7B" w:rsidP="00B516DF">
            <w:r>
              <w:t>Not a member</w:t>
            </w:r>
          </w:p>
          <w:p w14:paraId="4E1ACE75" w14:textId="472A3396" w:rsidR="00B516DF" w:rsidRPr="00124835" w:rsidRDefault="00B516DF" w:rsidP="00B516DF"/>
          <w:p w14:paraId="756F3A70" w14:textId="77777777" w:rsidR="00B516DF" w:rsidRPr="00124835" w:rsidRDefault="00B516DF" w:rsidP="00B516DF"/>
        </w:tc>
        <w:tc>
          <w:tcPr>
            <w:tcW w:w="2245" w:type="dxa"/>
          </w:tcPr>
          <w:p w14:paraId="2C15E8DF" w14:textId="77777777" w:rsidR="00621B7B" w:rsidRPr="00124835" w:rsidRDefault="00621B7B" w:rsidP="00621B7B">
            <w:r w:rsidRPr="00124835">
              <w:t>Weight  &lt;= 5000 kg</w:t>
            </w:r>
          </w:p>
          <w:p w14:paraId="77C86B12" w14:textId="77777777" w:rsidR="00621B7B" w:rsidRDefault="00621B7B" w:rsidP="00621B7B">
            <w:r w:rsidRPr="00124835">
              <w:t>Distance &gt; 10 km</w:t>
            </w:r>
          </w:p>
          <w:p w14:paraId="5FAE3549" w14:textId="784EAE8D" w:rsidR="00E46132" w:rsidRPr="00124835" w:rsidRDefault="00E46132" w:rsidP="00621B7B">
            <w:r>
              <w:t>NH</w:t>
            </w:r>
          </w:p>
          <w:p w14:paraId="5EC099D5" w14:textId="77777777" w:rsidR="00621B7B" w:rsidRPr="00124835" w:rsidRDefault="00621B7B" w:rsidP="00621B7B">
            <w:r w:rsidRPr="00124835">
              <w:t>Covered</w:t>
            </w:r>
          </w:p>
          <w:p w14:paraId="58517013" w14:textId="094B5973" w:rsidR="00B516DF" w:rsidRPr="00124835" w:rsidRDefault="00621B7B" w:rsidP="004E6CDE">
            <w:r>
              <w:t xml:space="preserve">Not </w:t>
            </w:r>
            <w:r w:rsidRPr="00124835">
              <w:t>member</w:t>
            </w:r>
          </w:p>
        </w:tc>
        <w:tc>
          <w:tcPr>
            <w:tcW w:w="2549" w:type="dxa"/>
          </w:tcPr>
          <w:p w14:paraId="47456F8E" w14:textId="0C7CF308" w:rsidR="00B516DF" w:rsidRPr="00124835" w:rsidRDefault="00621B7B" w:rsidP="00B516DF">
            <w:r w:rsidRPr="00621B7B">
              <w:t xml:space="preserve">$200.00 (call out) + $50.00 (distance) + $0.00 (after hours) + $20.00 (under cover) = </w:t>
            </w:r>
            <w:r w:rsidRPr="00621B7B">
              <w:rPr>
                <w:b/>
                <w:bCs/>
              </w:rPr>
              <w:t>$270.00</w:t>
            </w:r>
          </w:p>
        </w:tc>
      </w:tr>
      <w:tr w:rsidR="00B516DF" w:rsidRPr="00124835" w14:paraId="7132A3E2" w14:textId="77777777" w:rsidTr="00B516DF">
        <w:trPr>
          <w:trHeight w:val="510"/>
          <w:jc w:val="center"/>
        </w:trPr>
        <w:tc>
          <w:tcPr>
            <w:tcW w:w="1139" w:type="dxa"/>
          </w:tcPr>
          <w:p w14:paraId="1000155C" w14:textId="77777777" w:rsidR="00B516DF" w:rsidRPr="00124835" w:rsidRDefault="00B516DF" w:rsidP="00B516DF">
            <w:r w:rsidRPr="00124835">
              <w:lastRenderedPageBreak/>
              <w:t>Test Case 8</w:t>
            </w:r>
          </w:p>
        </w:tc>
        <w:tc>
          <w:tcPr>
            <w:tcW w:w="1245" w:type="dxa"/>
          </w:tcPr>
          <w:p w14:paraId="6E402BFB" w14:textId="77777777" w:rsidR="00B516DF" w:rsidRPr="00124835" w:rsidRDefault="00B516DF" w:rsidP="00B516DF"/>
        </w:tc>
        <w:tc>
          <w:tcPr>
            <w:tcW w:w="1367" w:type="dxa"/>
          </w:tcPr>
          <w:p w14:paraId="2EE439EA" w14:textId="6B6DD0A1" w:rsidR="00B516DF" w:rsidRPr="00124835" w:rsidRDefault="00621B7B" w:rsidP="00B516DF">
            <w:r w:rsidRPr="00621B7B">
              <w:t>5,000 k</w:t>
            </w:r>
            <w:r>
              <w:t>g</w:t>
            </w:r>
          </w:p>
        </w:tc>
        <w:tc>
          <w:tcPr>
            <w:tcW w:w="1094" w:type="dxa"/>
          </w:tcPr>
          <w:p w14:paraId="048E980F" w14:textId="4EC0C4C8" w:rsidR="00B516DF" w:rsidRPr="00124835" w:rsidRDefault="00621B7B" w:rsidP="00B516DF">
            <w:r w:rsidRPr="00621B7B">
              <w:t>50 km</w:t>
            </w:r>
          </w:p>
        </w:tc>
        <w:tc>
          <w:tcPr>
            <w:tcW w:w="1540" w:type="dxa"/>
          </w:tcPr>
          <w:p w14:paraId="6D6C26F4" w14:textId="7226C757" w:rsidR="00B516DF" w:rsidRPr="00124835" w:rsidRDefault="00621B7B" w:rsidP="00B516DF">
            <w:r w:rsidRPr="00621B7B">
              <w:t>Public Holidays (PH)</w:t>
            </w:r>
          </w:p>
        </w:tc>
        <w:tc>
          <w:tcPr>
            <w:tcW w:w="1401" w:type="dxa"/>
          </w:tcPr>
          <w:p w14:paraId="691F3E9F" w14:textId="4AD863EC" w:rsidR="00B516DF" w:rsidRPr="00124835" w:rsidRDefault="00621B7B" w:rsidP="00B516DF">
            <w:r>
              <w:t>Is not under cover</w:t>
            </w:r>
          </w:p>
        </w:tc>
        <w:tc>
          <w:tcPr>
            <w:tcW w:w="1540" w:type="dxa"/>
          </w:tcPr>
          <w:p w14:paraId="6EB24DD3" w14:textId="5BD2BC76" w:rsidR="00B516DF" w:rsidRPr="00124835" w:rsidRDefault="00621B7B" w:rsidP="00B516DF">
            <w:r>
              <w:t>Is a member</w:t>
            </w:r>
          </w:p>
        </w:tc>
        <w:tc>
          <w:tcPr>
            <w:tcW w:w="2245" w:type="dxa"/>
          </w:tcPr>
          <w:p w14:paraId="1C20D27A" w14:textId="77777777" w:rsidR="00621B7B" w:rsidRPr="00124835" w:rsidRDefault="00621B7B" w:rsidP="00621B7B">
            <w:r w:rsidRPr="00124835">
              <w:t>Weight  &lt;= 5000 kg</w:t>
            </w:r>
          </w:p>
          <w:p w14:paraId="323763C5" w14:textId="77777777" w:rsidR="00621B7B" w:rsidRDefault="00621B7B" w:rsidP="00621B7B">
            <w:r w:rsidRPr="00124835">
              <w:t>Distance &gt; 10 km</w:t>
            </w:r>
          </w:p>
          <w:p w14:paraId="61D74E1C" w14:textId="72FEC3DC" w:rsidR="00E46132" w:rsidRPr="00124835" w:rsidRDefault="00E46132" w:rsidP="00621B7B">
            <w:r>
              <w:t>PH</w:t>
            </w:r>
          </w:p>
          <w:p w14:paraId="11FB410E" w14:textId="36A85752" w:rsidR="00621B7B" w:rsidRPr="00124835" w:rsidRDefault="00621B7B" w:rsidP="00621B7B">
            <w:r>
              <w:t>Not c</w:t>
            </w:r>
            <w:r w:rsidRPr="00124835">
              <w:t>overed</w:t>
            </w:r>
          </w:p>
          <w:p w14:paraId="72B9D892" w14:textId="626E094D" w:rsidR="00B516DF" w:rsidRPr="00124835" w:rsidRDefault="00621B7B" w:rsidP="00B516DF">
            <w:r>
              <w:t xml:space="preserve">Is </w:t>
            </w:r>
            <w:r w:rsidRPr="00124835">
              <w:t>member</w:t>
            </w:r>
          </w:p>
          <w:p w14:paraId="5EB64BE7" w14:textId="77777777" w:rsidR="00B516DF" w:rsidRPr="00124835" w:rsidRDefault="00B516DF" w:rsidP="00B516DF"/>
        </w:tc>
        <w:tc>
          <w:tcPr>
            <w:tcW w:w="2549" w:type="dxa"/>
          </w:tcPr>
          <w:p w14:paraId="128AC84B" w14:textId="0FF1FEE8" w:rsidR="00B516DF" w:rsidRPr="00124835" w:rsidRDefault="00621B7B" w:rsidP="00B516DF">
            <w:r w:rsidRPr="00621B7B">
              <w:t xml:space="preserve">$200.00 (call out) + $400.00 (distance) + $100.00 (after hours) + $0.00 (under cover) - $210.00 (member discount) = </w:t>
            </w:r>
            <w:r w:rsidRPr="00621B7B">
              <w:rPr>
                <w:b/>
                <w:bCs/>
              </w:rPr>
              <w:t>$490.00</w:t>
            </w:r>
          </w:p>
        </w:tc>
      </w:tr>
    </w:tbl>
    <w:p w14:paraId="3EC60F9C" w14:textId="77777777" w:rsidR="00B516DF" w:rsidRPr="00124835" w:rsidRDefault="00B516DF" w:rsidP="00B516DF"/>
    <w:p w14:paraId="4F51ACE9" w14:textId="77777777" w:rsidR="00B516DF" w:rsidRPr="00124835" w:rsidRDefault="00B516DF" w:rsidP="00B516DF"/>
    <w:p w14:paraId="0B634D4D" w14:textId="77777777" w:rsidR="00B516DF" w:rsidRPr="00124835" w:rsidRDefault="00B516DF" w:rsidP="00B516DF"/>
    <w:p w14:paraId="7B99309A" w14:textId="77777777" w:rsidR="00B516DF" w:rsidRPr="00124835" w:rsidRDefault="00B516DF" w:rsidP="00B516DF">
      <w:pPr>
        <w:sectPr w:rsidR="00B516DF" w:rsidRPr="00124835" w:rsidSect="00B516DF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295120CB" w14:textId="542113F9" w:rsidR="0055619A" w:rsidRPr="00C548BE" w:rsidRDefault="00B516DF" w:rsidP="00B516DF">
      <w:pPr>
        <w:pStyle w:val="Heading3"/>
        <w:spacing w:before="60"/>
        <w:rPr>
          <w:rFonts w:cs="Arial"/>
          <w:b w:val="0"/>
          <w:bCs/>
          <w:sz w:val="24"/>
        </w:rPr>
      </w:pPr>
      <w:r w:rsidRPr="00C548BE">
        <w:rPr>
          <w:rFonts w:cs="Arial"/>
          <w:b w:val="0"/>
          <w:bCs/>
          <w:sz w:val="24"/>
        </w:rPr>
        <w:lastRenderedPageBreak/>
        <w:t xml:space="preserve">Task 2.  </w:t>
      </w:r>
      <w:r w:rsidR="0055619A" w:rsidRPr="00C548BE">
        <w:rPr>
          <w:rFonts w:cs="Arial"/>
          <w:b w:val="0"/>
          <w:bCs/>
          <w:sz w:val="24"/>
        </w:rPr>
        <w:t>Design Test Cases</w:t>
      </w:r>
    </w:p>
    <w:p w14:paraId="686F853B" w14:textId="77777777" w:rsidR="008723BD" w:rsidRDefault="008723BD" w:rsidP="008723BD"/>
    <w:p w14:paraId="2B3ADCF7" w14:textId="76099394" w:rsidR="008723BD" w:rsidRPr="009E757D" w:rsidRDefault="008723BD" w:rsidP="008723BD">
      <w:r w:rsidRPr="009E757D">
        <w:t xml:space="preserve">Given the </w:t>
      </w:r>
      <w:r w:rsidRPr="009E757D">
        <w:rPr>
          <w:b/>
          <w:bCs/>
        </w:rPr>
        <w:t>CalculateTowingCostApp – Incorrect</w:t>
      </w:r>
      <w:r w:rsidRPr="009E757D">
        <w:t xml:space="preserve"> C# student file, you are required to do unit testing for the </w:t>
      </w:r>
      <w:r w:rsidRPr="009E757D">
        <w:rPr>
          <w:b/>
          <w:bCs/>
        </w:rPr>
        <w:t>Vehicle class</w:t>
      </w:r>
      <w:r w:rsidRPr="009E757D">
        <w:t xml:space="preserve"> using the NUnit testing framework. (Note: In the given C# solution, create a new project as class library of .Net Core for the NUnit test driver.) </w:t>
      </w:r>
    </w:p>
    <w:p w14:paraId="0C3BCC0C" w14:textId="77777777" w:rsidR="008723BD" w:rsidRDefault="008723BD" w:rsidP="008723BD"/>
    <w:p w14:paraId="6D0F9371" w14:textId="77777777" w:rsidR="008723BD" w:rsidRDefault="008723BD" w:rsidP="008723BD">
      <w:r w:rsidRPr="009E757D">
        <w:t>Wr</w:t>
      </w:r>
      <w:r>
        <w:t xml:space="preserve">ite the NUnit test script to incorporate the eight test cases that you have designed in Task 1 a &amp; b to test the </w:t>
      </w:r>
      <w:r w:rsidRPr="009E757D">
        <w:rPr>
          <w:b/>
          <w:bCs/>
        </w:rPr>
        <w:t xml:space="preserve">calculateTotalTowingCharge( ) </w:t>
      </w:r>
      <w:r>
        <w:t>method.</w:t>
      </w:r>
    </w:p>
    <w:p w14:paraId="099840E7" w14:textId="77777777" w:rsidR="008723BD" w:rsidRPr="004071AC" w:rsidRDefault="008723BD" w:rsidP="008723BD">
      <w:pPr>
        <w:pStyle w:val="Heading3"/>
        <w:spacing w:before="60"/>
        <w:rPr>
          <w:b w:val="0"/>
          <w:bCs/>
        </w:rPr>
      </w:pPr>
      <w:r w:rsidRPr="004071AC">
        <w:rPr>
          <w:b w:val="0"/>
          <w:bCs/>
        </w:rPr>
        <w:t>**Hints: use Assert.AreEqual() in the test driver.</w:t>
      </w:r>
    </w:p>
    <w:p w14:paraId="30FE924B" w14:textId="77777777" w:rsidR="008723BD" w:rsidRPr="00C548BE" w:rsidRDefault="008723BD" w:rsidP="008723BD">
      <w:pPr>
        <w:pStyle w:val="Heading3"/>
        <w:spacing w:before="60"/>
        <w:jc w:val="center"/>
        <w:rPr>
          <w:b w:val="0"/>
          <w:bCs/>
        </w:rPr>
      </w:pPr>
    </w:p>
    <w:p w14:paraId="313F1FD0" w14:textId="77777777" w:rsidR="008723BD" w:rsidRPr="00C548BE" w:rsidRDefault="008723BD" w:rsidP="008723BD">
      <w:pPr>
        <w:pStyle w:val="Heading3"/>
        <w:spacing w:before="60"/>
        <w:rPr>
          <w:b w:val="0"/>
          <w:bCs/>
        </w:rPr>
      </w:pPr>
      <w:r w:rsidRPr="00C548BE">
        <w:rPr>
          <w:b w:val="0"/>
          <w:bCs/>
        </w:rPr>
        <w:t>The Vehicle class has the following constructor and operation with its signatures.</w:t>
      </w:r>
    </w:p>
    <w:p w14:paraId="783068CD" w14:textId="77777777" w:rsidR="00B516DF" w:rsidRPr="00D170AE" w:rsidRDefault="00B516DF" w:rsidP="00B516DF"/>
    <w:p w14:paraId="74316EC4" w14:textId="77777777" w:rsidR="00B516DF" w:rsidRPr="00124835" w:rsidRDefault="00B516DF" w:rsidP="00B516DF">
      <w:pPr>
        <w:jc w:val="center"/>
      </w:pPr>
      <w:r w:rsidRPr="00124835">
        <w:rPr>
          <w:noProof/>
        </w:rPr>
        <w:drawing>
          <wp:inline distT="0" distB="0" distL="0" distR="0" wp14:anchorId="4C4C8D67" wp14:editId="2FD97EF6">
            <wp:extent cx="7124218" cy="24479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36908" cy="24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D6E" w14:textId="77777777" w:rsidR="00B516DF" w:rsidRPr="00124835" w:rsidRDefault="00B516DF" w:rsidP="00B516DF">
      <w:pPr>
        <w:autoSpaceDE w:val="0"/>
        <w:autoSpaceDN w:val="0"/>
        <w:adjustRightInd w:val="0"/>
      </w:pPr>
      <w:r w:rsidRPr="0012483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87557" wp14:editId="01EA5982">
                <wp:simplePos x="0" y="0"/>
                <wp:positionH relativeFrom="column">
                  <wp:posOffset>-76201</wp:posOffset>
                </wp:positionH>
                <wp:positionV relativeFrom="paragraph">
                  <wp:posOffset>77763</wp:posOffset>
                </wp:positionV>
                <wp:extent cx="8164537" cy="1441048"/>
                <wp:effectExtent l="0" t="0" r="27305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537" cy="144104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1F844" id="Rectangle 5" o:spid="_x0000_s1026" style="position:absolute;margin-left:-6pt;margin-top:6.1pt;width:642.9pt;height:11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" filled="f" strokecolor="#1f3763 [1604]"/>
            </w:pict>
          </mc:Fallback>
        </mc:AlternateContent>
      </w:r>
    </w:p>
    <w:p w14:paraId="0B0871EA" w14:textId="77777777" w:rsidR="00B516DF" w:rsidRPr="00124835" w:rsidRDefault="00B516DF" w:rsidP="00B516DF">
      <w:pPr>
        <w:autoSpaceDE w:val="0"/>
        <w:autoSpaceDN w:val="0"/>
        <w:adjustRightInd w:val="0"/>
      </w:pPr>
      <w:r w:rsidRPr="00124835">
        <w:t>// Constructor for Vehicle</w:t>
      </w:r>
    </w:p>
    <w:p w14:paraId="5E06E663" w14:textId="77777777" w:rsidR="00B516DF" w:rsidRPr="00124835" w:rsidRDefault="00B516DF" w:rsidP="00B516DF">
      <w:pPr>
        <w:autoSpaceDE w:val="0"/>
        <w:autoSpaceDN w:val="0"/>
        <w:adjustRightInd w:val="0"/>
      </w:pPr>
      <w:r w:rsidRPr="00124835">
        <w:t>public Vehicle(string regNo, int weight, double distance, string afterHourCode, bool underCover, bool memberOrNot)</w:t>
      </w:r>
    </w:p>
    <w:p w14:paraId="49C14FA3" w14:textId="77777777" w:rsidR="00B516DF" w:rsidRPr="00124835" w:rsidRDefault="00B516DF" w:rsidP="00B516DF">
      <w:pPr>
        <w:autoSpaceDE w:val="0"/>
        <w:autoSpaceDN w:val="0"/>
        <w:adjustRightInd w:val="0"/>
      </w:pPr>
    </w:p>
    <w:p w14:paraId="1818FABB" w14:textId="77777777" w:rsidR="00B516DF" w:rsidRPr="00124835" w:rsidRDefault="00B516DF" w:rsidP="00B516DF">
      <w:pPr>
        <w:autoSpaceDE w:val="0"/>
        <w:autoSpaceDN w:val="0"/>
        <w:adjustRightInd w:val="0"/>
      </w:pPr>
    </w:p>
    <w:p w14:paraId="11579B99" w14:textId="77777777" w:rsidR="00B516DF" w:rsidRPr="00124835" w:rsidRDefault="00B516DF" w:rsidP="00B516DF">
      <w:pPr>
        <w:autoSpaceDE w:val="0"/>
        <w:autoSpaceDN w:val="0"/>
        <w:adjustRightInd w:val="0"/>
      </w:pPr>
      <w:r w:rsidRPr="00124835">
        <w:t>// Calculate Total Towing Charge</w:t>
      </w:r>
    </w:p>
    <w:p w14:paraId="68F8F0E1" w14:textId="77777777" w:rsidR="00B516DF" w:rsidRPr="00124835" w:rsidRDefault="00B516DF" w:rsidP="00B516DF">
      <w:pPr>
        <w:autoSpaceDE w:val="0"/>
        <w:autoSpaceDN w:val="0"/>
        <w:adjustRightInd w:val="0"/>
      </w:pPr>
      <w:r w:rsidRPr="00124835">
        <w:t>public double calculateTotalTowingCharge(int weight, double distance, string afterHoursCode, bool underCover, bool memberOrNot)</w:t>
      </w:r>
    </w:p>
    <w:p w14:paraId="313DDFB3" w14:textId="77777777" w:rsidR="00B516DF" w:rsidRPr="00124835" w:rsidRDefault="00B516DF" w:rsidP="00B516DF"/>
    <w:p w14:paraId="2DBBA873" w14:textId="77777777" w:rsidR="00B516DF" w:rsidRPr="00124835" w:rsidRDefault="00B516DF" w:rsidP="00B516DF"/>
    <w:p w14:paraId="133A1620" w14:textId="73C88A9B" w:rsidR="00B516DF" w:rsidRDefault="00B516DF" w:rsidP="00B516DF">
      <w:r>
        <w:tab/>
        <w:t>**</w:t>
      </w:r>
      <w:r w:rsidRPr="00124835">
        <w:t xml:space="preserve">Hints: use Assert.AreEqual() in the test driver. The class name is called </w:t>
      </w:r>
      <w:r w:rsidRPr="00395170">
        <w:rPr>
          <w:b/>
        </w:rPr>
        <w:t>Vehicle</w:t>
      </w:r>
      <w:r w:rsidRPr="00124835">
        <w:t>.</w:t>
      </w:r>
    </w:p>
    <w:p w14:paraId="6F7A480E" w14:textId="412B22B8" w:rsidR="00B516DF" w:rsidRDefault="00B516DF" w:rsidP="00B516DF"/>
    <w:p w14:paraId="2EDFBA65" w14:textId="57FE8E74" w:rsidR="00B516DF" w:rsidRDefault="00B516DF" w:rsidP="00B516DF"/>
    <w:p w14:paraId="5BABE935" w14:textId="77777777" w:rsidR="00B516DF" w:rsidRPr="00124835" w:rsidRDefault="00B516DF" w:rsidP="00B516DF"/>
    <w:p w14:paraId="366F9501" w14:textId="77777777" w:rsidR="00B516DF" w:rsidRPr="00124835" w:rsidRDefault="00B516DF" w:rsidP="00B516DF">
      <w:pPr>
        <w:pStyle w:val="ListParagraph"/>
        <w:numPr>
          <w:ilvl w:val="2"/>
          <w:numId w:val="21"/>
        </w:numPr>
      </w:pPr>
      <w:r w:rsidRPr="00124835">
        <w:t>The weight is expected to be entered in int.</w:t>
      </w:r>
    </w:p>
    <w:p w14:paraId="71B416DC" w14:textId="77777777" w:rsidR="00B516DF" w:rsidRPr="00124835" w:rsidRDefault="00B516DF" w:rsidP="00B516DF">
      <w:pPr>
        <w:pStyle w:val="ListParagraph"/>
        <w:numPr>
          <w:ilvl w:val="2"/>
          <w:numId w:val="21"/>
        </w:numPr>
      </w:pPr>
      <w:r w:rsidRPr="00124835">
        <w:t xml:space="preserve">The distance is expected to be entered as double. </w:t>
      </w:r>
    </w:p>
    <w:p w14:paraId="24DDEB69" w14:textId="77777777" w:rsidR="00B516DF" w:rsidRPr="00124835" w:rsidRDefault="00B516DF" w:rsidP="00B516DF">
      <w:pPr>
        <w:pStyle w:val="ListParagraph"/>
        <w:numPr>
          <w:ilvl w:val="2"/>
          <w:numId w:val="21"/>
        </w:numPr>
      </w:pPr>
      <w:r w:rsidRPr="00124835">
        <w:t xml:space="preserve">The “after hours code” is a string and is expected to be either “NH”, “AH” or “PH” </w:t>
      </w:r>
    </w:p>
    <w:p w14:paraId="709CEDCA" w14:textId="77777777" w:rsidR="00B516DF" w:rsidRPr="00124835" w:rsidRDefault="00B516DF" w:rsidP="00B516DF">
      <w:pPr>
        <w:pStyle w:val="ListParagraph"/>
        <w:numPr>
          <w:ilvl w:val="2"/>
          <w:numId w:val="21"/>
        </w:numPr>
      </w:pPr>
      <w:r w:rsidRPr="00124835">
        <w:t>The “under cover” and “member or not” are bool data type and is expected to enter value like true or false.</w:t>
      </w:r>
    </w:p>
    <w:p w14:paraId="4F5B45A2" w14:textId="77777777" w:rsidR="00B516DF" w:rsidRPr="00124835" w:rsidRDefault="00B516DF" w:rsidP="00B516DF">
      <w:pPr>
        <w:pStyle w:val="ListParagraph"/>
        <w:numPr>
          <w:ilvl w:val="2"/>
          <w:numId w:val="21"/>
        </w:numPr>
      </w:pPr>
      <w:r w:rsidRPr="00124835">
        <w:t>The “total towing charge” is calculated and displayed with two decimal places.</w:t>
      </w:r>
    </w:p>
    <w:p w14:paraId="7B8B3D60" w14:textId="77777777" w:rsidR="00B516DF" w:rsidRPr="00124835" w:rsidRDefault="00B516DF" w:rsidP="00B516DF"/>
    <w:p w14:paraId="27BE90CD" w14:textId="77777777" w:rsidR="00B516DF" w:rsidRPr="00124835" w:rsidRDefault="00B516DF" w:rsidP="00B516DF"/>
    <w:p w14:paraId="5DFAB6EF" w14:textId="77777777" w:rsidR="008723BD" w:rsidRDefault="00B516DF" w:rsidP="008723BD">
      <w:pPr>
        <w:ind w:left="993" w:hanging="851"/>
      </w:pPr>
      <w:r>
        <w:tab/>
      </w:r>
      <w:r w:rsidR="008723BD">
        <w:t xml:space="preserve">For submission:  </w:t>
      </w:r>
    </w:p>
    <w:p w14:paraId="7648D40D" w14:textId="77777777" w:rsidR="008723BD" w:rsidRDefault="008723BD" w:rsidP="008723BD">
      <w:pPr>
        <w:ind w:left="1418"/>
      </w:pPr>
      <w:r>
        <w:t>You must submit the C# solution with the NUnit test driver.</w:t>
      </w:r>
    </w:p>
    <w:p w14:paraId="62FBDFC5" w14:textId="77777777" w:rsidR="008723BD" w:rsidRDefault="008723BD" w:rsidP="008723BD">
      <w:pPr>
        <w:ind w:left="1418"/>
      </w:pPr>
      <w:r>
        <w:t>You must</w:t>
      </w:r>
      <w:r w:rsidRPr="009E757D">
        <w:t xml:space="preserve"> </w:t>
      </w:r>
      <w:r>
        <w:t>capture the s</w:t>
      </w:r>
      <w:r w:rsidRPr="009E757D">
        <w:t>creen shots</w:t>
      </w:r>
      <w:r>
        <w:t xml:space="preserve"> to show all test cases have been executed.</w:t>
      </w:r>
    </w:p>
    <w:p w14:paraId="73C47BE1" w14:textId="77777777" w:rsidR="008723BD" w:rsidRDefault="008723BD" w:rsidP="008723BD">
      <w:pPr>
        <w:ind w:left="1418"/>
      </w:pPr>
      <w:r>
        <w:t>For each failed test cases, capture the screen shots to show the actual result and expected result. For example, if you have 4 test case failed, you need to have 4 screen captured for submission.</w:t>
      </w:r>
    </w:p>
    <w:p w14:paraId="575ED674" w14:textId="77777777" w:rsidR="00316B93" w:rsidRDefault="00316B93" w:rsidP="00316B93">
      <w:pPr>
        <w:rPr>
          <w:b/>
          <w:bCs/>
        </w:rPr>
      </w:pPr>
    </w:p>
    <w:p w14:paraId="20BF02FA" w14:textId="59601DAA" w:rsidR="00316B93" w:rsidRDefault="00316B93" w:rsidP="00316B93">
      <w:pPr>
        <w:rPr>
          <w:b/>
          <w:bCs/>
        </w:rPr>
      </w:pPr>
      <w:r w:rsidRPr="00316B93">
        <w:rPr>
          <w:b/>
          <w:bCs/>
        </w:rPr>
        <w:t>Screenshots:</w:t>
      </w:r>
    </w:p>
    <w:p w14:paraId="38C5CAF8" w14:textId="542E5F91" w:rsidR="00316B93" w:rsidRDefault="00316B93" w:rsidP="00316B93">
      <w:pPr>
        <w:rPr>
          <w:b/>
          <w:bCs/>
        </w:rPr>
      </w:pPr>
      <w:r>
        <w:rPr>
          <w:b/>
          <w:bCs/>
        </w:rPr>
        <w:t>All Test Cases:</w:t>
      </w:r>
      <w:r>
        <w:rPr>
          <w:b/>
          <w:bCs/>
        </w:rPr>
        <w:br/>
      </w:r>
      <w:r w:rsidRPr="00316B93">
        <w:rPr>
          <w:b/>
          <w:bCs/>
          <w:noProof/>
        </w:rPr>
        <w:drawing>
          <wp:inline distT="0" distB="0" distL="0" distR="0" wp14:anchorId="12152AED" wp14:editId="4D422A2D">
            <wp:extent cx="8967470" cy="2468880"/>
            <wp:effectExtent l="0" t="0" r="5080" b="7620"/>
            <wp:docPr id="1767021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211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674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1D51" w14:textId="55806D9B" w:rsidR="00316B93" w:rsidRDefault="00316B93" w:rsidP="00316B93">
      <w:pPr>
        <w:rPr>
          <w:b/>
          <w:bCs/>
        </w:rPr>
      </w:pPr>
      <w:r>
        <w:rPr>
          <w:b/>
          <w:bCs/>
        </w:rPr>
        <w:lastRenderedPageBreak/>
        <w:t>Failed Test Cases:</w:t>
      </w:r>
      <w:r>
        <w:rPr>
          <w:b/>
          <w:bCs/>
        </w:rPr>
        <w:br/>
        <w:t>Test Case 2:</w:t>
      </w:r>
      <w:r>
        <w:rPr>
          <w:b/>
          <w:bCs/>
        </w:rPr>
        <w:br/>
      </w:r>
      <w:r w:rsidRPr="00316B93">
        <w:rPr>
          <w:b/>
          <w:bCs/>
          <w:noProof/>
        </w:rPr>
        <w:drawing>
          <wp:inline distT="0" distB="0" distL="0" distR="0" wp14:anchorId="593B4208" wp14:editId="100B4C78">
            <wp:extent cx="8967470" cy="2393315"/>
            <wp:effectExtent l="0" t="0" r="5080" b="6985"/>
            <wp:docPr id="56369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928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6747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Test Case 4:</w:t>
      </w:r>
      <w:r>
        <w:rPr>
          <w:b/>
          <w:bCs/>
        </w:rPr>
        <w:br/>
      </w:r>
      <w:r w:rsidRPr="00316B93">
        <w:rPr>
          <w:b/>
          <w:bCs/>
          <w:noProof/>
        </w:rPr>
        <w:drawing>
          <wp:inline distT="0" distB="0" distL="0" distR="0" wp14:anchorId="6FAEE77C" wp14:editId="1F1428E9">
            <wp:extent cx="8967470" cy="2288540"/>
            <wp:effectExtent l="0" t="0" r="5080" b="0"/>
            <wp:docPr id="135709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94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674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lastRenderedPageBreak/>
        <w:t>Test Case 6:</w:t>
      </w:r>
      <w:r>
        <w:rPr>
          <w:b/>
          <w:bCs/>
        </w:rPr>
        <w:br/>
      </w:r>
      <w:r w:rsidRPr="00316B93">
        <w:rPr>
          <w:b/>
          <w:bCs/>
          <w:noProof/>
        </w:rPr>
        <w:drawing>
          <wp:inline distT="0" distB="0" distL="0" distR="0" wp14:anchorId="3AF9B1CB" wp14:editId="61DE60C9">
            <wp:extent cx="8967470" cy="2173605"/>
            <wp:effectExtent l="0" t="0" r="5080" b="0"/>
            <wp:docPr id="221170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700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6747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FCC2" w14:textId="6CE99166" w:rsidR="00316B93" w:rsidRPr="00316B93" w:rsidRDefault="00316B93" w:rsidP="00316B93">
      <w:pPr>
        <w:rPr>
          <w:b/>
          <w:bCs/>
        </w:rPr>
      </w:pPr>
      <w:r>
        <w:rPr>
          <w:b/>
          <w:bCs/>
        </w:rPr>
        <w:t>Test Case 7:</w:t>
      </w:r>
      <w:r>
        <w:rPr>
          <w:b/>
          <w:bCs/>
        </w:rPr>
        <w:br/>
      </w:r>
      <w:r w:rsidRPr="00316B93">
        <w:rPr>
          <w:b/>
          <w:bCs/>
          <w:noProof/>
        </w:rPr>
        <w:drawing>
          <wp:inline distT="0" distB="0" distL="0" distR="0" wp14:anchorId="577BF7C1" wp14:editId="5D52FAAF">
            <wp:extent cx="8967470" cy="2400935"/>
            <wp:effectExtent l="0" t="0" r="5080" b="0"/>
            <wp:docPr id="378998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9874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6747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288D" w14:textId="77777777" w:rsidR="00B516DF" w:rsidRDefault="00B516DF" w:rsidP="00B516DF"/>
    <w:p w14:paraId="51EE57AD" w14:textId="77777777" w:rsidR="00B516DF" w:rsidRPr="00124835" w:rsidRDefault="00B516DF" w:rsidP="00B516DF"/>
    <w:p w14:paraId="12FFB422" w14:textId="7CF02A06" w:rsidR="0055619A" w:rsidRDefault="00B516DF" w:rsidP="00B516DF">
      <w:r w:rsidRPr="000929DB">
        <w:rPr>
          <w:b/>
          <w:sz w:val="24"/>
        </w:rPr>
        <w:t>Task 3.</w:t>
      </w:r>
      <w:r>
        <w:t xml:space="preserve">  </w:t>
      </w:r>
      <w:r w:rsidR="0055619A" w:rsidRPr="00E43419">
        <w:rPr>
          <w:sz w:val="22"/>
          <w:szCs w:val="22"/>
        </w:rPr>
        <w:t>Record Test Results</w:t>
      </w:r>
    </w:p>
    <w:p w14:paraId="3FA6795D" w14:textId="1B0E4BA7" w:rsidR="00B516DF" w:rsidRPr="00124835" w:rsidRDefault="008723BD" w:rsidP="00B516DF">
      <w:r>
        <w:t>R</w:t>
      </w:r>
      <w:r w:rsidRPr="00124835">
        <w:t>ecord your test result</w:t>
      </w:r>
      <w:r>
        <w:t>s</w:t>
      </w:r>
      <w:r w:rsidRPr="00124835">
        <w:t xml:space="preserve"> accordingly</w:t>
      </w:r>
      <w:r>
        <w:t xml:space="preserve"> in the table below</w:t>
      </w:r>
      <w:r w:rsidRPr="00124835">
        <w:t>.</w:t>
      </w:r>
      <w:r>
        <w:t xml:space="preserve"> Note: some test cases may fail and some may pass.</w:t>
      </w:r>
    </w:p>
    <w:p w14:paraId="708AC5BD" w14:textId="77777777" w:rsidR="00B516DF" w:rsidRPr="00124835" w:rsidRDefault="00B516DF" w:rsidP="00B516DF"/>
    <w:tbl>
      <w:tblPr>
        <w:tblW w:w="114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3544"/>
        <w:gridCol w:w="3153"/>
        <w:gridCol w:w="2800"/>
      </w:tblGrid>
      <w:tr w:rsidR="00B516DF" w:rsidRPr="00124835" w14:paraId="795C9F21" w14:textId="77777777" w:rsidTr="00B516DF">
        <w:trPr>
          <w:jc w:val="center"/>
        </w:trPr>
        <w:tc>
          <w:tcPr>
            <w:tcW w:w="19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D0E584" w14:textId="77777777" w:rsidR="00B516DF" w:rsidRPr="00124835" w:rsidRDefault="00B516DF" w:rsidP="00B516DF"/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</w:tcPr>
          <w:p w14:paraId="6701A42F" w14:textId="375E08B7" w:rsidR="00B516DF" w:rsidRPr="00CC71DE" w:rsidRDefault="0012248A" w:rsidP="00B516DF">
            <w:pPr>
              <w:jc w:val="center"/>
              <w:rPr>
                <w:b/>
              </w:rPr>
            </w:pPr>
            <w:r>
              <w:rPr>
                <w:b/>
              </w:rPr>
              <w:t xml:space="preserve">Write your </w:t>
            </w:r>
            <w:r w:rsidR="00B516DF" w:rsidRPr="00CC71DE">
              <w:rPr>
                <w:b/>
              </w:rPr>
              <w:t>Expected Results</w:t>
            </w:r>
            <w:r>
              <w:rPr>
                <w:b/>
              </w:rPr>
              <w:t xml:space="preserve"> here</w:t>
            </w:r>
          </w:p>
          <w:p w14:paraId="450497DC" w14:textId="77777777" w:rsidR="00B516DF" w:rsidRPr="00CC71DE" w:rsidRDefault="00B516DF" w:rsidP="00B516DF">
            <w:pPr>
              <w:jc w:val="center"/>
              <w:rPr>
                <w:b/>
              </w:rPr>
            </w:pPr>
            <w:r w:rsidRPr="00CC71DE">
              <w:rPr>
                <w:b/>
              </w:rPr>
              <w:t>(i.e. Calculated by hand)</w:t>
            </w:r>
          </w:p>
        </w:tc>
        <w:tc>
          <w:tcPr>
            <w:tcW w:w="3153" w:type="dxa"/>
            <w:tcBorders>
              <w:left w:val="single" w:sz="4" w:space="0" w:color="auto"/>
              <w:right w:val="single" w:sz="4" w:space="0" w:color="auto"/>
            </w:tcBorders>
          </w:tcPr>
          <w:p w14:paraId="5C42A544" w14:textId="2D8112AC" w:rsidR="00B516DF" w:rsidRPr="00CC71DE" w:rsidRDefault="0012248A" w:rsidP="00B516DF">
            <w:pPr>
              <w:jc w:val="center"/>
              <w:rPr>
                <w:b/>
              </w:rPr>
            </w:pPr>
            <w:r>
              <w:rPr>
                <w:b/>
              </w:rPr>
              <w:t xml:space="preserve">Run the test cases and record the </w:t>
            </w:r>
            <w:r w:rsidR="00B516DF" w:rsidRPr="00CC71DE">
              <w:rPr>
                <w:b/>
              </w:rPr>
              <w:t>Actual Results</w:t>
            </w:r>
            <w:r>
              <w:rPr>
                <w:b/>
              </w:rPr>
              <w:t xml:space="preserve"> here</w:t>
            </w:r>
          </w:p>
        </w:tc>
        <w:tc>
          <w:tcPr>
            <w:tcW w:w="2800" w:type="dxa"/>
            <w:tcBorders>
              <w:left w:val="single" w:sz="4" w:space="0" w:color="auto"/>
              <w:right w:val="single" w:sz="4" w:space="0" w:color="auto"/>
            </w:tcBorders>
          </w:tcPr>
          <w:p w14:paraId="03CB1373" w14:textId="77777777" w:rsidR="00B516DF" w:rsidRPr="00CC71DE" w:rsidRDefault="00B516DF" w:rsidP="00B516DF">
            <w:pPr>
              <w:jc w:val="center"/>
              <w:rPr>
                <w:b/>
              </w:rPr>
            </w:pPr>
            <w:r w:rsidRPr="00CC71DE">
              <w:rPr>
                <w:b/>
              </w:rPr>
              <w:t>Test Results</w:t>
            </w:r>
          </w:p>
          <w:p w14:paraId="20B5CBEA" w14:textId="77777777" w:rsidR="00B516DF" w:rsidRPr="00CC71DE" w:rsidRDefault="00B516DF" w:rsidP="00B516DF">
            <w:pPr>
              <w:jc w:val="center"/>
              <w:rPr>
                <w:b/>
              </w:rPr>
            </w:pPr>
            <w:r w:rsidRPr="00CC71DE">
              <w:rPr>
                <w:b/>
              </w:rPr>
              <w:t>(Pass or Fail ?)</w:t>
            </w:r>
          </w:p>
        </w:tc>
      </w:tr>
      <w:tr w:rsidR="00B516DF" w:rsidRPr="00124835" w14:paraId="4FD1E985" w14:textId="77777777" w:rsidTr="00B516DF">
        <w:trPr>
          <w:trHeight w:val="488"/>
          <w:jc w:val="center"/>
        </w:trPr>
        <w:tc>
          <w:tcPr>
            <w:tcW w:w="1950" w:type="dxa"/>
            <w:tcBorders>
              <w:top w:val="single" w:sz="4" w:space="0" w:color="auto"/>
            </w:tcBorders>
          </w:tcPr>
          <w:p w14:paraId="7151ADFF" w14:textId="77777777" w:rsidR="00B516DF" w:rsidRPr="00124835" w:rsidRDefault="00B516DF" w:rsidP="00B516DF">
            <w:r w:rsidRPr="00124835">
              <w:t>Test Case 1</w:t>
            </w:r>
          </w:p>
        </w:tc>
        <w:tc>
          <w:tcPr>
            <w:tcW w:w="3544" w:type="dxa"/>
          </w:tcPr>
          <w:p w14:paraId="658CF6F6" w14:textId="77777777" w:rsidR="00B516DF" w:rsidRPr="00124835" w:rsidRDefault="00B516DF" w:rsidP="00B516DF">
            <w:r w:rsidRPr="00124835">
              <w:t>$100.00 (Given)</w:t>
            </w:r>
          </w:p>
        </w:tc>
        <w:tc>
          <w:tcPr>
            <w:tcW w:w="3153" w:type="dxa"/>
          </w:tcPr>
          <w:p w14:paraId="6BEB27C9" w14:textId="77777777" w:rsidR="00B516DF" w:rsidRPr="00124835" w:rsidRDefault="00B516DF" w:rsidP="00B516DF">
            <w:r w:rsidRPr="00124835">
              <w:t>$100 (Given)</w:t>
            </w:r>
          </w:p>
        </w:tc>
        <w:tc>
          <w:tcPr>
            <w:tcW w:w="2800" w:type="dxa"/>
          </w:tcPr>
          <w:p w14:paraId="376243DB" w14:textId="77777777" w:rsidR="00B516DF" w:rsidRPr="00124835" w:rsidRDefault="00B516DF" w:rsidP="00B516DF">
            <w:pPr>
              <w:jc w:val="center"/>
            </w:pPr>
            <w:r w:rsidRPr="00124835">
              <w:t>Pass</w:t>
            </w:r>
          </w:p>
        </w:tc>
      </w:tr>
      <w:tr w:rsidR="00B516DF" w:rsidRPr="00124835" w14:paraId="1F405093" w14:textId="77777777" w:rsidTr="00B516DF">
        <w:trPr>
          <w:trHeight w:val="512"/>
          <w:jc w:val="center"/>
        </w:trPr>
        <w:tc>
          <w:tcPr>
            <w:tcW w:w="1950" w:type="dxa"/>
          </w:tcPr>
          <w:p w14:paraId="42F87FAA" w14:textId="77777777" w:rsidR="00B516DF" w:rsidRPr="00124835" w:rsidRDefault="00B516DF" w:rsidP="00B516DF">
            <w:r w:rsidRPr="00124835">
              <w:t>Test Case 2</w:t>
            </w:r>
          </w:p>
        </w:tc>
        <w:tc>
          <w:tcPr>
            <w:tcW w:w="3544" w:type="dxa"/>
          </w:tcPr>
          <w:p w14:paraId="52466942" w14:textId="77777777" w:rsidR="00B516DF" w:rsidRPr="00124835" w:rsidRDefault="00B516DF" w:rsidP="00B516DF">
            <w:r w:rsidRPr="00124835">
              <w:t>$259.00 (Given)</w:t>
            </w:r>
          </w:p>
        </w:tc>
        <w:tc>
          <w:tcPr>
            <w:tcW w:w="3153" w:type="dxa"/>
          </w:tcPr>
          <w:p w14:paraId="7240F445" w14:textId="77777777" w:rsidR="00B516DF" w:rsidRPr="00124835" w:rsidRDefault="00B516DF" w:rsidP="00B516DF">
            <w:r w:rsidRPr="00124835">
              <w:t>$245 (Given)</w:t>
            </w:r>
          </w:p>
        </w:tc>
        <w:tc>
          <w:tcPr>
            <w:tcW w:w="2800" w:type="dxa"/>
          </w:tcPr>
          <w:p w14:paraId="40E7FF77" w14:textId="77777777" w:rsidR="00B516DF" w:rsidRPr="00124835" w:rsidRDefault="00B516DF" w:rsidP="00B516DF">
            <w:pPr>
              <w:jc w:val="center"/>
            </w:pPr>
            <w:r w:rsidRPr="00124835">
              <w:t>Fail</w:t>
            </w:r>
          </w:p>
        </w:tc>
      </w:tr>
      <w:tr w:rsidR="00B516DF" w:rsidRPr="00124835" w14:paraId="3C23B9C1" w14:textId="77777777" w:rsidTr="00B516DF">
        <w:trPr>
          <w:trHeight w:val="547"/>
          <w:jc w:val="center"/>
        </w:trPr>
        <w:tc>
          <w:tcPr>
            <w:tcW w:w="1950" w:type="dxa"/>
          </w:tcPr>
          <w:p w14:paraId="015FD0CD" w14:textId="77777777" w:rsidR="00B516DF" w:rsidRPr="00124835" w:rsidRDefault="00B516DF" w:rsidP="00B516DF">
            <w:r w:rsidRPr="00124835">
              <w:t>Test Case 3</w:t>
            </w:r>
          </w:p>
        </w:tc>
        <w:tc>
          <w:tcPr>
            <w:tcW w:w="3544" w:type="dxa"/>
          </w:tcPr>
          <w:p w14:paraId="53DA0131" w14:textId="33C1605C" w:rsidR="00B516DF" w:rsidRPr="00124835" w:rsidRDefault="00316B93" w:rsidP="00B516DF">
            <w:r>
              <w:t>$140.00</w:t>
            </w:r>
          </w:p>
        </w:tc>
        <w:tc>
          <w:tcPr>
            <w:tcW w:w="3153" w:type="dxa"/>
          </w:tcPr>
          <w:p w14:paraId="6D6CA1E5" w14:textId="420A7A15" w:rsidR="00B516DF" w:rsidRPr="00124835" w:rsidRDefault="00316B93" w:rsidP="00B516DF">
            <w:r>
              <w:t>$140.00</w:t>
            </w:r>
          </w:p>
        </w:tc>
        <w:tc>
          <w:tcPr>
            <w:tcW w:w="2800" w:type="dxa"/>
          </w:tcPr>
          <w:p w14:paraId="7B8BC579" w14:textId="3252E9E4" w:rsidR="00B516DF" w:rsidRPr="00124835" w:rsidRDefault="00316B93" w:rsidP="00316B93">
            <w:pPr>
              <w:jc w:val="center"/>
            </w:pPr>
            <w:r>
              <w:t>Pass</w:t>
            </w:r>
          </w:p>
        </w:tc>
      </w:tr>
      <w:tr w:rsidR="00B516DF" w:rsidRPr="00124835" w14:paraId="5AA0C519" w14:textId="77777777" w:rsidTr="00B516DF">
        <w:trPr>
          <w:trHeight w:val="527"/>
          <w:jc w:val="center"/>
        </w:trPr>
        <w:tc>
          <w:tcPr>
            <w:tcW w:w="1950" w:type="dxa"/>
          </w:tcPr>
          <w:p w14:paraId="4199F243" w14:textId="77777777" w:rsidR="00B516DF" w:rsidRPr="00124835" w:rsidRDefault="00B516DF" w:rsidP="00B516DF">
            <w:r w:rsidRPr="00124835">
              <w:t>Test Case 4</w:t>
            </w:r>
          </w:p>
        </w:tc>
        <w:tc>
          <w:tcPr>
            <w:tcW w:w="3544" w:type="dxa"/>
          </w:tcPr>
          <w:p w14:paraId="49EFC350" w14:textId="32C1E7A8" w:rsidR="00B516DF" w:rsidRPr="00124835" w:rsidRDefault="00316B93" w:rsidP="00B516DF">
            <w:r>
              <w:t>$189.00</w:t>
            </w:r>
          </w:p>
        </w:tc>
        <w:tc>
          <w:tcPr>
            <w:tcW w:w="3153" w:type="dxa"/>
          </w:tcPr>
          <w:p w14:paraId="0E24BF23" w14:textId="26FA5930" w:rsidR="00B516DF" w:rsidRPr="00124835" w:rsidRDefault="00316B93" w:rsidP="00B516DF">
            <w:r>
              <w:t>$105.00</w:t>
            </w:r>
          </w:p>
        </w:tc>
        <w:tc>
          <w:tcPr>
            <w:tcW w:w="2800" w:type="dxa"/>
          </w:tcPr>
          <w:p w14:paraId="32C56AD9" w14:textId="5D5AAED8" w:rsidR="00B516DF" w:rsidRPr="00124835" w:rsidRDefault="00316B93" w:rsidP="00316B93">
            <w:pPr>
              <w:jc w:val="center"/>
            </w:pPr>
            <w:r>
              <w:t>Fail</w:t>
            </w:r>
          </w:p>
        </w:tc>
      </w:tr>
      <w:tr w:rsidR="00B516DF" w:rsidRPr="00124835" w14:paraId="373216AB" w14:textId="77777777" w:rsidTr="00B516DF">
        <w:trPr>
          <w:trHeight w:val="438"/>
          <w:jc w:val="center"/>
        </w:trPr>
        <w:tc>
          <w:tcPr>
            <w:tcW w:w="1950" w:type="dxa"/>
          </w:tcPr>
          <w:p w14:paraId="64B627BF" w14:textId="77777777" w:rsidR="00B516DF" w:rsidRPr="00124835" w:rsidRDefault="00B516DF" w:rsidP="00B516DF">
            <w:r w:rsidRPr="00124835">
              <w:t>Test Case 5</w:t>
            </w:r>
          </w:p>
        </w:tc>
        <w:tc>
          <w:tcPr>
            <w:tcW w:w="3544" w:type="dxa"/>
          </w:tcPr>
          <w:p w14:paraId="3B1FB828" w14:textId="32084383" w:rsidR="00B516DF" w:rsidRPr="00124835" w:rsidRDefault="00316B93" w:rsidP="00B516DF">
            <w:r>
              <w:t>$700.00</w:t>
            </w:r>
          </w:p>
        </w:tc>
        <w:tc>
          <w:tcPr>
            <w:tcW w:w="3153" w:type="dxa"/>
          </w:tcPr>
          <w:p w14:paraId="4AE8B457" w14:textId="6D3C4CF1" w:rsidR="00B516DF" w:rsidRPr="00124835" w:rsidRDefault="00316B93" w:rsidP="00B516DF">
            <w:r>
              <w:t>$700.00</w:t>
            </w:r>
          </w:p>
        </w:tc>
        <w:tc>
          <w:tcPr>
            <w:tcW w:w="2800" w:type="dxa"/>
          </w:tcPr>
          <w:p w14:paraId="5C5B5754" w14:textId="0F3D08A0" w:rsidR="00B516DF" w:rsidRPr="00124835" w:rsidRDefault="00316B93" w:rsidP="00316B93">
            <w:pPr>
              <w:jc w:val="center"/>
            </w:pPr>
            <w:r>
              <w:t>Pass</w:t>
            </w:r>
          </w:p>
        </w:tc>
      </w:tr>
      <w:tr w:rsidR="00B516DF" w:rsidRPr="00124835" w14:paraId="3E32C320" w14:textId="77777777" w:rsidTr="00B516DF">
        <w:trPr>
          <w:trHeight w:val="416"/>
          <w:jc w:val="center"/>
        </w:trPr>
        <w:tc>
          <w:tcPr>
            <w:tcW w:w="1950" w:type="dxa"/>
          </w:tcPr>
          <w:p w14:paraId="179C8034" w14:textId="77777777" w:rsidR="00B516DF" w:rsidRPr="00124835" w:rsidRDefault="00B516DF" w:rsidP="00B516DF">
            <w:r w:rsidRPr="00124835">
              <w:t>Test Case 6</w:t>
            </w:r>
          </w:p>
        </w:tc>
        <w:tc>
          <w:tcPr>
            <w:tcW w:w="3544" w:type="dxa"/>
          </w:tcPr>
          <w:p w14:paraId="69EF1BD0" w14:textId="4B2DA70A" w:rsidR="00B516DF" w:rsidRPr="00124835" w:rsidRDefault="00316B93" w:rsidP="00B516DF">
            <w:r>
              <w:t>$469.00</w:t>
            </w:r>
          </w:p>
        </w:tc>
        <w:tc>
          <w:tcPr>
            <w:tcW w:w="3153" w:type="dxa"/>
          </w:tcPr>
          <w:p w14:paraId="150ADB00" w14:textId="3D60B6D5" w:rsidR="00B516DF" w:rsidRPr="00124835" w:rsidRDefault="00316B93" w:rsidP="00B516DF">
            <w:r>
              <w:t>$455.00</w:t>
            </w:r>
          </w:p>
        </w:tc>
        <w:tc>
          <w:tcPr>
            <w:tcW w:w="2800" w:type="dxa"/>
          </w:tcPr>
          <w:p w14:paraId="5C8039B5" w14:textId="448194CA" w:rsidR="00B516DF" w:rsidRPr="00124835" w:rsidRDefault="00316B93" w:rsidP="00316B93">
            <w:pPr>
              <w:jc w:val="center"/>
            </w:pPr>
            <w:r>
              <w:t>Fail</w:t>
            </w:r>
          </w:p>
        </w:tc>
      </w:tr>
      <w:tr w:rsidR="00B516DF" w:rsidRPr="00124835" w14:paraId="6B42D416" w14:textId="77777777" w:rsidTr="00B516DF">
        <w:trPr>
          <w:trHeight w:val="423"/>
          <w:jc w:val="center"/>
        </w:trPr>
        <w:tc>
          <w:tcPr>
            <w:tcW w:w="1950" w:type="dxa"/>
          </w:tcPr>
          <w:p w14:paraId="3C746B75" w14:textId="77777777" w:rsidR="00B516DF" w:rsidRPr="00124835" w:rsidRDefault="00B516DF" w:rsidP="00B516DF">
            <w:r w:rsidRPr="00124835">
              <w:t>Test Case 7</w:t>
            </w:r>
          </w:p>
        </w:tc>
        <w:tc>
          <w:tcPr>
            <w:tcW w:w="3544" w:type="dxa"/>
          </w:tcPr>
          <w:p w14:paraId="594B3042" w14:textId="5349673D" w:rsidR="00B516DF" w:rsidRPr="00124835" w:rsidRDefault="00316B93" w:rsidP="00B516DF">
            <w:r>
              <w:t>$270.00</w:t>
            </w:r>
          </w:p>
        </w:tc>
        <w:tc>
          <w:tcPr>
            <w:tcW w:w="3153" w:type="dxa"/>
          </w:tcPr>
          <w:p w14:paraId="34873C21" w14:textId="199AF184" w:rsidR="00B516DF" w:rsidRPr="00124835" w:rsidRDefault="00316B93" w:rsidP="00B516DF">
            <w:r>
              <w:t>$250.00</w:t>
            </w:r>
          </w:p>
        </w:tc>
        <w:tc>
          <w:tcPr>
            <w:tcW w:w="2800" w:type="dxa"/>
          </w:tcPr>
          <w:p w14:paraId="431A83E6" w14:textId="3AC4502A" w:rsidR="00B516DF" w:rsidRPr="00124835" w:rsidRDefault="00316B93" w:rsidP="00316B93">
            <w:pPr>
              <w:jc w:val="center"/>
            </w:pPr>
            <w:r>
              <w:t>Fail</w:t>
            </w:r>
          </w:p>
        </w:tc>
      </w:tr>
      <w:tr w:rsidR="00B516DF" w:rsidRPr="00124835" w14:paraId="33EF2D1C" w14:textId="77777777" w:rsidTr="00B516DF">
        <w:trPr>
          <w:trHeight w:val="423"/>
          <w:jc w:val="center"/>
        </w:trPr>
        <w:tc>
          <w:tcPr>
            <w:tcW w:w="1950" w:type="dxa"/>
          </w:tcPr>
          <w:p w14:paraId="7DCF3F68" w14:textId="77777777" w:rsidR="00B516DF" w:rsidRPr="00124835" w:rsidRDefault="00B516DF" w:rsidP="00B516DF">
            <w:r w:rsidRPr="00124835">
              <w:t>Test Case 8</w:t>
            </w:r>
          </w:p>
        </w:tc>
        <w:tc>
          <w:tcPr>
            <w:tcW w:w="3544" w:type="dxa"/>
          </w:tcPr>
          <w:p w14:paraId="12C07CE2" w14:textId="77E83902" w:rsidR="00B516DF" w:rsidRPr="00124835" w:rsidRDefault="00316B93" w:rsidP="00B516DF">
            <w:r>
              <w:t>$490.00</w:t>
            </w:r>
          </w:p>
        </w:tc>
        <w:tc>
          <w:tcPr>
            <w:tcW w:w="3153" w:type="dxa"/>
          </w:tcPr>
          <w:p w14:paraId="7D83A691" w14:textId="0F2FB6F2" w:rsidR="00B516DF" w:rsidRPr="00124835" w:rsidRDefault="00316B93" w:rsidP="00B516DF">
            <w:r>
              <w:t>$490.00</w:t>
            </w:r>
          </w:p>
        </w:tc>
        <w:tc>
          <w:tcPr>
            <w:tcW w:w="2800" w:type="dxa"/>
          </w:tcPr>
          <w:p w14:paraId="3E99F8EB" w14:textId="142EBE7C" w:rsidR="00B516DF" w:rsidRPr="00124835" w:rsidRDefault="00316B93" w:rsidP="00316B93">
            <w:pPr>
              <w:jc w:val="center"/>
            </w:pPr>
            <w:r>
              <w:t>Pass</w:t>
            </w:r>
          </w:p>
        </w:tc>
      </w:tr>
    </w:tbl>
    <w:p w14:paraId="79A24790" w14:textId="77777777" w:rsidR="00B516DF" w:rsidRPr="00124835" w:rsidRDefault="00B516DF" w:rsidP="00B516DF"/>
    <w:p w14:paraId="61A04896" w14:textId="77777777" w:rsidR="00B516DF" w:rsidRPr="00124835" w:rsidRDefault="00B516DF" w:rsidP="00B516DF">
      <w:pPr>
        <w:autoSpaceDE w:val="0"/>
        <w:autoSpaceDN w:val="0"/>
        <w:adjustRightInd w:val="0"/>
      </w:pPr>
    </w:p>
    <w:p w14:paraId="5D0D8446" w14:textId="77777777" w:rsidR="00B516DF" w:rsidRPr="00124835" w:rsidRDefault="00B516DF" w:rsidP="00B516DF">
      <w:pPr>
        <w:autoSpaceDE w:val="0"/>
        <w:autoSpaceDN w:val="0"/>
        <w:adjustRightInd w:val="0"/>
      </w:pPr>
    </w:p>
    <w:p w14:paraId="6A984CD7" w14:textId="77777777" w:rsidR="00B516DF" w:rsidRPr="00124835" w:rsidRDefault="00B516DF" w:rsidP="00B516DF">
      <w:pPr>
        <w:autoSpaceDE w:val="0"/>
        <w:autoSpaceDN w:val="0"/>
        <w:adjustRightInd w:val="0"/>
      </w:pPr>
    </w:p>
    <w:p w14:paraId="6FC8C505" w14:textId="77777777" w:rsidR="00B516DF" w:rsidRPr="00124835" w:rsidRDefault="00B516DF" w:rsidP="00B516DF">
      <w:pPr>
        <w:autoSpaceDE w:val="0"/>
        <w:autoSpaceDN w:val="0"/>
        <w:adjustRightInd w:val="0"/>
      </w:pPr>
    </w:p>
    <w:p w14:paraId="043B46C2" w14:textId="77777777" w:rsidR="00B516DF" w:rsidRPr="00124835" w:rsidRDefault="00B516DF" w:rsidP="00B516DF">
      <w:pPr>
        <w:autoSpaceDE w:val="0"/>
        <w:autoSpaceDN w:val="0"/>
        <w:adjustRightInd w:val="0"/>
      </w:pPr>
    </w:p>
    <w:p w14:paraId="3D634366" w14:textId="5098E2D1" w:rsidR="0055619A" w:rsidRDefault="00B516DF" w:rsidP="00B516DF">
      <w:pPr>
        <w:autoSpaceDE w:val="0"/>
        <w:autoSpaceDN w:val="0"/>
        <w:adjustRightInd w:val="0"/>
      </w:pPr>
      <w:r w:rsidRPr="000929DB">
        <w:rPr>
          <w:b/>
          <w:sz w:val="24"/>
        </w:rPr>
        <w:t>Task 4.</w:t>
      </w:r>
      <w:r>
        <w:t xml:space="preserve"> </w:t>
      </w:r>
      <w:r w:rsidR="00E43419">
        <w:rPr>
          <w:sz w:val="28"/>
          <w:szCs w:val="28"/>
        </w:rPr>
        <w:t>Manage</w:t>
      </w:r>
      <w:r w:rsidR="0055619A" w:rsidRPr="0055619A">
        <w:rPr>
          <w:sz w:val="28"/>
          <w:szCs w:val="28"/>
        </w:rPr>
        <w:t xml:space="preserve"> defects</w:t>
      </w:r>
    </w:p>
    <w:p w14:paraId="1B2A68BC" w14:textId="77777777" w:rsidR="0055619A" w:rsidRDefault="0055619A" w:rsidP="00B516DF">
      <w:pPr>
        <w:autoSpaceDE w:val="0"/>
        <w:autoSpaceDN w:val="0"/>
        <w:adjustRightInd w:val="0"/>
      </w:pPr>
    </w:p>
    <w:p w14:paraId="7116305A" w14:textId="241D82AA" w:rsidR="00B516DF" w:rsidRPr="00124835" w:rsidRDefault="00B516DF" w:rsidP="00B516DF">
      <w:pPr>
        <w:autoSpaceDE w:val="0"/>
        <w:autoSpaceDN w:val="0"/>
        <w:adjustRightInd w:val="0"/>
      </w:pPr>
      <w:r>
        <w:t xml:space="preserve">Duplicated </w:t>
      </w:r>
      <w:r>
        <w:rPr>
          <w:b/>
        </w:rPr>
        <w:t>CalculateTowingCostApp – Incorrect</w:t>
      </w:r>
      <w:r>
        <w:t xml:space="preserve">  C# program and call it </w:t>
      </w:r>
      <w:r>
        <w:rPr>
          <w:b/>
        </w:rPr>
        <w:t xml:space="preserve">CalculateTowingCostApp – Fixed.   </w:t>
      </w:r>
      <w:r>
        <w:t>T</w:t>
      </w:r>
      <w:r w:rsidRPr="00124835">
        <w:t xml:space="preserve">he </w:t>
      </w:r>
      <w:r>
        <w:t xml:space="preserve">incorrect </w:t>
      </w:r>
      <w:r w:rsidRPr="00124835">
        <w:t xml:space="preserve">source code of </w:t>
      </w:r>
      <w:r w:rsidRPr="00E034FB">
        <w:rPr>
          <w:b/>
        </w:rPr>
        <w:t>Vehicle</w:t>
      </w:r>
      <w:r w:rsidRPr="00124835">
        <w:t xml:space="preserve"> class</w:t>
      </w:r>
      <w:r>
        <w:t xml:space="preserve"> is shown</w:t>
      </w:r>
      <w:r w:rsidRPr="00124835">
        <w:t xml:space="preserve"> in the Appendix. </w:t>
      </w:r>
      <w:r>
        <w:t xml:space="preserve">The following shows some </w:t>
      </w:r>
      <w:r w:rsidRPr="00F50F6F">
        <w:rPr>
          <w:b/>
        </w:rPr>
        <w:t>hints</w:t>
      </w:r>
      <w:r>
        <w:t xml:space="preserve"> of the errors in the program codes. </w:t>
      </w:r>
      <w:r w:rsidRPr="00124835">
        <w:t>Locate the error</w:t>
      </w:r>
      <w:r>
        <w:t xml:space="preserve">s </w:t>
      </w:r>
      <w:r w:rsidRPr="00124835">
        <w:t>that caused your test cases to fail.</w:t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  <w:r w:rsidRPr="00124835">
        <w:tab/>
      </w:r>
    </w:p>
    <w:p w14:paraId="7B49EF84" w14:textId="77777777" w:rsidR="00B516DF" w:rsidRPr="00124835" w:rsidRDefault="00B516DF" w:rsidP="00B516DF">
      <w:pPr>
        <w:autoSpaceDE w:val="0"/>
        <w:autoSpaceDN w:val="0"/>
        <w:adjustRightInd w:val="0"/>
      </w:pPr>
    </w:p>
    <w:p w14:paraId="5E76A0D9" w14:textId="77777777" w:rsidR="00B516DF" w:rsidRPr="00124835" w:rsidRDefault="00B516DF" w:rsidP="00B516DF">
      <w:pPr>
        <w:autoSpaceDE w:val="0"/>
        <w:autoSpaceDN w:val="0"/>
        <w:adjustRightInd w:val="0"/>
        <w:ind w:firstLine="360"/>
      </w:pPr>
      <w:r w:rsidRPr="00124835">
        <w:t>Error 1.</w:t>
      </w:r>
      <w:r>
        <w:t xml:space="preserve"> (The Vehicle constructor missing </w:t>
      </w:r>
      <w:r w:rsidRPr="006B26DF">
        <w:rPr>
          <w:color w:val="FF0000"/>
        </w:rPr>
        <w:t>Under</w:t>
      </w:r>
      <w:r>
        <w:rPr>
          <w:color w:val="FF0000"/>
        </w:rPr>
        <w:t>C</w:t>
      </w:r>
      <w:r w:rsidRPr="006B26DF">
        <w:rPr>
          <w:color w:val="FF0000"/>
        </w:rPr>
        <w:t>over</w:t>
      </w:r>
      <w:r>
        <w:t xml:space="preserve"> property)</w:t>
      </w:r>
    </w:p>
    <w:p w14:paraId="08059574" w14:textId="77777777" w:rsidR="00B516DF" w:rsidRPr="00124835" w:rsidRDefault="00B516DF" w:rsidP="00B516DF">
      <w:pPr>
        <w:autoSpaceDE w:val="0"/>
        <w:autoSpaceDN w:val="0"/>
        <w:adjustRightInd w:val="0"/>
      </w:pPr>
    </w:p>
    <w:p w14:paraId="594336D7" w14:textId="77777777" w:rsidR="00B516DF" w:rsidRPr="00124835" w:rsidRDefault="00B516DF" w:rsidP="00B516DF">
      <w:pPr>
        <w:autoSpaceDE w:val="0"/>
        <w:autoSpaceDN w:val="0"/>
        <w:adjustRightInd w:val="0"/>
        <w:ind w:firstLine="360"/>
      </w:pPr>
      <w:r w:rsidRPr="00124835">
        <w:t>Error 2.</w:t>
      </w:r>
      <w:r>
        <w:t xml:space="preserve"> (calculateTotalTowingCharge() method – </w:t>
      </w:r>
      <w:r w:rsidRPr="00241881">
        <w:rPr>
          <w:color w:val="FF0000"/>
        </w:rPr>
        <w:t>U</w:t>
      </w:r>
      <w:r>
        <w:t>nderCover spelled uppercase)</w:t>
      </w:r>
    </w:p>
    <w:p w14:paraId="029BBCB0" w14:textId="77777777" w:rsidR="00B516DF" w:rsidRPr="00124835" w:rsidRDefault="00B516DF" w:rsidP="00B516DF">
      <w:pPr>
        <w:autoSpaceDE w:val="0"/>
        <w:autoSpaceDN w:val="0"/>
        <w:adjustRightInd w:val="0"/>
      </w:pPr>
    </w:p>
    <w:p w14:paraId="2BA2529A" w14:textId="77777777" w:rsidR="00B516DF" w:rsidRPr="00124835" w:rsidRDefault="00B516DF" w:rsidP="00B516DF">
      <w:pPr>
        <w:autoSpaceDE w:val="0"/>
        <w:autoSpaceDN w:val="0"/>
        <w:adjustRightInd w:val="0"/>
        <w:ind w:firstLine="360"/>
      </w:pPr>
      <w:r w:rsidRPr="00124835">
        <w:t>Error 3a.</w:t>
      </w:r>
      <w:r>
        <w:t xml:space="preserve"> (In the </w:t>
      </w:r>
      <w:r>
        <w:rPr>
          <w:rFonts w:ascii="Consolas" w:hAnsi="Consolas" w:cs="Consolas"/>
          <w:color w:val="000000"/>
          <w:sz w:val="19"/>
          <w:szCs w:val="19"/>
        </w:rPr>
        <w:t>calculateCallOutFee() method,     if (</w:t>
      </w:r>
      <w:r w:rsidRPr="00241881">
        <w:rPr>
          <w:rFonts w:ascii="Consolas" w:hAnsi="Consolas" w:cs="Consolas"/>
          <w:color w:val="FF0000"/>
          <w:sz w:val="19"/>
          <w:szCs w:val="19"/>
        </w:rPr>
        <w:t>weight &lt;= 1500</w:t>
      </w:r>
      <w:r>
        <w:rPr>
          <w:rFonts w:ascii="Consolas" w:hAnsi="Consolas" w:cs="Consolas"/>
          <w:color w:val="000000"/>
          <w:sz w:val="19"/>
          <w:szCs w:val="19"/>
        </w:rPr>
        <w:t>) issues)</w:t>
      </w:r>
    </w:p>
    <w:p w14:paraId="0D47AD4D" w14:textId="77777777" w:rsidR="00B516DF" w:rsidRPr="00124835" w:rsidRDefault="00B516DF" w:rsidP="00B516DF">
      <w:pPr>
        <w:autoSpaceDE w:val="0"/>
        <w:autoSpaceDN w:val="0"/>
        <w:adjustRightInd w:val="0"/>
      </w:pPr>
    </w:p>
    <w:p w14:paraId="11D014CE" w14:textId="77777777" w:rsidR="00B516DF" w:rsidRDefault="00B516DF" w:rsidP="00B516DF">
      <w:pPr>
        <w:autoSpaceDE w:val="0"/>
        <w:autoSpaceDN w:val="0"/>
        <w:adjustRightInd w:val="0"/>
        <w:ind w:firstLine="360"/>
      </w:pPr>
      <w:r w:rsidRPr="00124835">
        <w:lastRenderedPageBreak/>
        <w:t>Error 3b.</w:t>
      </w:r>
      <w:r>
        <w:t xml:space="preserve"> (In the </w:t>
      </w:r>
      <w:r>
        <w:rPr>
          <w:rFonts w:ascii="Consolas" w:hAnsi="Consolas" w:cs="Consolas"/>
          <w:color w:val="000000"/>
          <w:sz w:val="19"/>
          <w:szCs w:val="19"/>
        </w:rPr>
        <w:t xml:space="preserve">calculateCallOutFee() method,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(weight &gt; 5000 </w:t>
      </w:r>
      <w:r w:rsidRPr="00241881">
        <w:rPr>
          <w:rFonts w:ascii="Consolas" w:hAnsi="Consolas" w:cs="Consolas"/>
          <w:strike/>
          <w:color w:val="FF0000"/>
          <w:sz w:val="19"/>
          <w:szCs w:val="19"/>
        </w:rPr>
        <w:t>&amp;&amp; weight &lt;= 6000</w:t>
      </w:r>
      <w:r>
        <w:rPr>
          <w:rFonts w:ascii="Consolas" w:hAnsi="Consolas" w:cs="Consolas"/>
          <w:color w:val="000000"/>
          <w:sz w:val="19"/>
          <w:szCs w:val="19"/>
        </w:rPr>
        <w:t>) issues)</w:t>
      </w:r>
    </w:p>
    <w:p w14:paraId="76BACE4B" w14:textId="77777777" w:rsidR="00B516DF" w:rsidRDefault="00B516DF" w:rsidP="00B516DF">
      <w:pPr>
        <w:autoSpaceDE w:val="0"/>
        <w:autoSpaceDN w:val="0"/>
        <w:adjustRightInd w:val="0"/>
        <w:ind w:firstLine="360"/>
      </w:pPr>
    </w:p>
    <w:p w14:paraId="7788FA92" w14:textId="77777777" w:rsidR="00B516DF" w:rsidRDefault="00B516DF" w:rsidP="00B516DF">
      <w:pPr>
        <w:autoSpaceDE w:val="0"/>
        <w:autoSpaceDN w:val="0"/>
        <w:adjustRightInd w:val="0"/>
        <w:ind w:firstLine="360"/>
      </w:pPr>
      <w:r>
        <w:t xml:space="preserve">Error 4a. (In </w:t>
      </w:r>
      <w:r>
        <w:rPr>
          <w:rFonts w:ascii="Consolas" w:hAnsi="Consolas" w:cs="Consolas"/>
          <w:color w:val="000000"/>
          <w:sz w:val="19"/>
          <w:szCs w:val="19"/>
        </w:rPr>
        <w:t xml:space="preserve">calculateDistanceFee() method,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(weight &gt; 5000 </w:t>
      </w:r>
      <w:r w:rsidRPr="00241881">
        <w:rPr>
          <w:rFonts w:ascii="Consolas" w:hAnsi="Consolas" w:cs="Consolas"/>
          <w:strike/>
          <w:color w:val="FF0000"/>
          <w:sz w:val="19"/>
          <w:szCs w:val="19"/>
        </w:rPr>
        <w:t>&amp;&amp; weight &lt;= 6000</w:t>
      </w:r>
      <w:r>
        <w:rPr>
          <w:rFonts w:ascii="Consolas" w:hAnsi="Consolas" w:cs="Consolas"/>
          <w:color w:val="000000"/>
          <w:sz w:val="19"/>
          <w:szCs w:val="19"/>
        </w:rPr>
        <w:t>) issues)</w:t>
      </w:r>
    </w:p>
    <w:p w14:paraId="5D019F75" w14:textId="77777777" w:rsidR="00B516DF" w:rsidRDefault="00B516DF" w:rsidP="00B516DF">
      <w:pPr>
        <w:autoSpaceDE w:val="0"/>
        <w:autoSpaceDN w:val="0"/>
        <w:adjustRightInd w:val="0"/>
        <w:ind w:firstLine="360"/>
      </w:pPr>
    </w:p>
    <w:p w14:paraId="224F456A" w14:textId="77777777" w:rsidR="00B516DF" w:rsidRPr="00124835" w:rsidRDefault="00B516DF" w:rsidP="00B516DF">
      <w:pPr>
        <w:autoSpaceDE w:val="0"/>
        <w:autoSpaceDN w:val="0"/>
        <w:adjustRightInd w:val="0"/>
        <w:ind w:firstLine="360"/>
      </w:pPr>
      <w:r>
        <w:t xml:space="preserve">Error 5. (In </w:t>
      </w:r>
      <w:r>
        <w:rPr>
          <w:rFonts w:ascii="Consolas" w:hAnsi="Consolas" w:cs="Consolas"/>
          <w:color w:val="000000"/>
          <w:sz w:val="19"/>
          <w:szCs w:val="19"/>
        </w:rPr>
        <w:t xml:space="preserve">calculateUnderCoverFee() method,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241881">
        <w:rPr>
          <w:rFonts w:ascii="Consolas" w:hAnsi="Consolas" w:cs="Consolas"/>
          <w:color w:val="FF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nderCover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 UnderCover spelled uppercase)</w:t>
      </w:r>
    </w:p>
    <w:p w14:paraId="5626BB4A" w14:textId="77777777" w:rsidR="00B516DF" w:rsidRPr="00124835" w:rsidRDefault="00B516DF" w:rsidP="00B516DF">
      <w:pPr>
        <w:autoSpaceDE w:val="0"/>
        <w:autoSpaceDN w:val="0"/>
        <w:adjustRightInd w:val="0"/>
      </w:pPr>
    </w:p>
    <w:p w14:paraId="26EBE02C" w14:textId="77777777" w:rsidR="00B516DF" w:rsidRPr="00124835" w:rsidRDefault="00B516DF" w:rsidP="00B516DF">
      <w:pPr>
        <w:autoSpaceDE w:val="0"/>
        <w:autoSpaceDN w:val="0"/>
        <w:adjustRightInd w:val="0"/>
      </w:pPr>
    </w:p>
    <w:p w14:paraId="7B86D689" w14:textId="77777777" w:rsidR="008723BD" w:rsidRDefault="008723BD" w:rsidP="008723BD">
      <w:pPr>
        <w:autoSpaceDE w:val="0"/>
        <w:autoSpaceDN w:val="0"/>
        <w:adjustRightInd w:val="0"/>
      </w:pPr>
    </w:p>
    <w:p w14:paraId="28812C70" w14:textId="77777777" w:rsidR="008723BD" w:rsidRDefault="008723BD" w:rsidP="008723BD">
      <w:pPr>
        <w:autoSpaceDE w:val="0"/>
        <w:autoSpaceDN w:val="0"/>
        <w:adjustRightInd w:val="0"/>
      </w:pPr>
      <w:r>
        <w:t xml:space="preserve">a. </w:t>
      </w:r>
      <w:bookmarkStart w:id="11" w:name="_Hlk83347124"/>
      <w:r>
        <w:t xml:space="preserve"> Fix the errors by modifying the source codes. Execute the tests again. </w:t>
      </w:r>
      <w:bookmarkStart w:id="12" w:name="_Hlk19533512"/>
    </w:p>
    <w:p w14:paraId="7E9281FA" w14:textId="77777777" w:rsidR="008723BD" w:rsidRDefault="008723BD" w:rsidP="008723BD">
      <w:pPr>
        <w:autoSpaceDE w:val="0"/>
        <w:autoSpaceDN w:val="0"/>
        <w:adjustRightInd w:val="0"/>
      </w:pPr>
    </w:p>
    <w:p w14:paraId="559143FD" w14:textId="77777777" w:rsidR="008723BD" w:rsidRDefault="008723BD" w:rsidP="008723BD">
      <w:pPr>
        <w:autoSpaceDE w:val="0"/>
        <w:autoSpaceDN w:val="0"/>
        <w:adjustRightInd w:val="0"/>
      </w:pPr>
      <w:r>
        <w:tab/>
        <w:t xml:space="preserve">For submission:  Capture the </w:t>
      </w:r>
      <w:r w:rsidRPr="00602481">
        <w:rPr>
          <w:b/>
        </w:rPr>
        <w:t>screen shots</w:t>
      </w:r>
      <w:r>
        <w:t xml:space="preserve"> to show the test cases has been executed. </w:t>
      </w:r>
      <w:bookmarkEnd w:id="12"/>
      <w:r>
        <w:t xml:space="preserve"> </w:t>
      </w:r>
    </w:p>
    <w:p w14:paraId="40EA179A" w14:textId="77777777" w:rsidR="008723BD" w:rsidRDefault="008723BD" w:rsidP="008723BD">
      <w:pPr>
        <w:autoSpaceDE w:val="0"/>
        <w:autoSpaceDN w:val="0"/>
        <w:adjustRightInd w:val="0"/>
      </w:pPr>
      <w:r>
        <w:tab/>
      </w:r>
      <w:r>
        <w:tab/>
        <w:t xml:space="preserve">  </w:t>
      </w:r>
      <w:r>
        <w:tab/>
        <w:t xml:space="preserve"> Submit the </w:t>
      </w:r>
      <w:r w:rsidRPr="00572A34">
        <w:rPr>
          <w:b/>
        </w:rPr>
        <w:t>both</w:t>
      </w:r>
      <w:r>
        <w:t xml:space="preserve"> incorrect and fixed program to Moodle for marking.</w:t>
      </w:r>
    </w:p>
    <w:bookmarkEnd w:id="11"/>
    <w:p w14:paraId="26E04579" w14:textId="77777777" w:rsidR="00B516DF" w:rsidRPr="00124835" w:rsidRDefault="00B516DF" w:rsidP="00B516DF">
      <w:pPr>
        <w:autoSpaceDE w:val="0"/>
        <w:autoSpaceDN w:val="0"/>
        <w:adjustRightInd w:val="0"/>
      </w:pPr>
    </w:p>
    <w:p w14:paraId="04D6036F" w14:textId="2E644FC6" w:rsidR="00B516DF" w:rsidRPr="00B13B12" w:rsidRDefault="00B13B12" w:rsidP="00B516DF">
      <w:pPr>
        <w:autoSpaceDE w:val="0"/>
        <w:autoSpaceDN w:val="0"/>
        <w:adjustRightInd w:val="0"/>
        <w:rPr>
          <w:b/>
          <w:bCs/>
        </w:rPr>
      </w:pPr>
      <w:r w:rsidRPr="00B13B12">
        <w:rPr>
          <w:b/>
          <w:bCs/>
        </w:rPr>
        <w:t>Screenshot</w:t>
      </w:r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 w:rsidRPr="00B13B12">
        <w:rPr>
          <w:b/>
          <w:bCs/>
          <w:noProof/>
        </w:rPr>
        <w:drawing>
          <wp:inline distT="0" distB="0" distL="0" distR="0" wp14:anchorId="595525BC" wp14:editId="7F07FC40">
            <wp:extent cx="8967470" cy="2144395"/>
            <wp:effectExtent l="0" t="0" r="5080" b="8255"/>
            <wp:docPr id="1225784578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84578" name="Picture 1" descr="A close up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6747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6FF3" w14:textId="77777777" w:rsidR="00B516DF" w:rsidRDefault="00B516DF" w:rsidP="00B516DF">
      <w:pPr>
        <w:autoSpaceDE w:val="0"/>
        <w:autoSpaceDN w:val="0"/>
        <w:adjustRightInd w:val="0"/>
      </w:pPr>
    </w:p>
    <w:p w14:paraId="592980B6" w14:textId="77777777" w:rsidR="00B516DF" w:rsidRDefault="00B516DF" w:rsidP="00B516DF">
      <w:pPr>
        <w:autoSpaceDE w:val="0"/>
        <w:autoSpaceDN w:val="0"/>
        <w:adjustRightInd w:val="0"/>
      </w:pPr>
    </w:p>
    <w:p w14:paraId="209740DA" w14:textId="77777777" w:rsidR="002D7C1C" w:rsidRDefault="002D7C1C" w:rsidP="00B516DF">
      <w:pPr>
        <w:autoSpaceDE w:val="0"/>
        <w:autoSpaceDN w:val="0"/>
        <w:adjustRightInd w:val="0"/>
      </w:pPr>
    </w:p>
    <w:p w14:paraId="38465645" w14:textId="77777777" w:rsidR="002D7C1C" w:rsidRDefault="002D7C1C" w:rsidP="00B516DF">
      <w:pPr>
        <w:autoSpaceDE w:val="0"/>
        <w:autoSpaceDN w:val="0"/>
        <w:adjustRightInd w:val="0"/>
      </w:pPr>
    </w:p>
    <w:p w14:paraId="2734D155" w14:textId="77777777" w:rsidR="002D7C1C" w:rsidRDefault="002D7C1C" w:rsidP="00B516DF">
      <w:pPr>
        <w:autoSpaceDE w:val="0"/>
        <w:autoSpaceDN w:val="0"/>
        <w:adjustRightInd w:val="0"/>
      </w:pPr>
    </w:p>
    <w:p w14:paraId="6FF0FB66" w14:textId="77777777" w:rsidR="002D7C1C" w:rsidRDefault="002D7C1C" w:rsidP="00B516DF">
      <w:pPr>
        <w:autoSpaceDE w:val="0"/>
        <w:autoSpaceDN w:val="0"/>
        <w:adjustRightInd w:val="0"/>
      </w:pPr>
    </w:p>
    <w:p w14:paraId="3A07CA1A" w14:textId="77777777" w:rsidR="002D7C1C" w:rsidRDefault="002D7C1C" w:rsidP="00B516DF">
      <w:pPr>
        <w:autoSpaceDE w:val="0"/>
        <w:autoSpaceDN w:val="0"/>
        <w:adjustRightInd w:val="0"/>
      </w:pPr>
    </w:p>
    <w:p w14:paraId="283BB23E" w14:textId="77777777" w:rsidR="00B516DF" w:rsidRDefault="00B516DF" w:rsidP="00B516DF">
      <w:pPr>
        <w:autoSpaceDE w:val="0"/>
        <w:autoSpaceDN w:val="0"/>
        <w:adjustRightInd w:val="0"/>
      </w:pPr>
    </w:p>
    <w:p w14:paraId="1531AC20" w14:textId="77777777" w:rsidR="00B516DF" w:rsidRDefault="00B516DF" w:rsidP="00B516DF">
      <w:r>
        <w:lastRenderedPageBreak/>
        <w:t>b. After executing the test, r</w:t>
      </w:r>
      <w:r w:rsidRPr="00124835">
        <w:t>ecord your test result</w:t>
      </w:r>
      <w:r>
        <w:t>s</w:t>
      </w:r>
      <w:r w:rsidRPr="00124835">
        <w:t xml:space="preserve"> accordingly</w:t>
      </w:r>
      <w:r>
        <w:t xml:space="preserve"> in the table below</w:t>
      </w:r>
      <w:r w:rsidRPr="00124835">
        <w:t>.</w:t>
      </w:r>
      <w:r>
        <w:t xml:space="preserve"> </w:t>
      </w:r>
    </w:p>
    <w:p w14:paraId="3E39F874" w14:textId="77777777" w:rsidR="002D7C1C" w:rsidRPr="00124835" w:rsidRDefault="002D7C1C" w:rsidP="00B516DF"/>
    <w:p w14:paraId="2DA4F28F" w14:textId="77777777" w:rsidR="00B516DF" w:rsidRPr="00124835" w:rsidRDefault="00B516DF" w:rsidP="00B516DF"/>
    <w:tbl>
      <w:tblPr>
        <w:tblW w:w="114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3544"/>
        <w:gridCol w:w="3153"/>
        <w:gridCol w:w="2800"/>
      </w:tblGrid>
      <w:tr w:rsidR="00B516DF" w:rsidRPr="00124835" w14:paraId="4BFACB4E" w14:textId="77777777" w:rsidTr="00B516DF">
        <w:trPr>
          <w:jc w:val="center"/>
        </w:trPr>
        <w:tc>
          <w:tcPr>
            <w:tcW w:w="19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FA34DD" w14:textId="77777777" w:rsidR="00B516DF" w:rsidRPr="00124835" w:rsidRDefault="00B516DF" w:rsidP="00B516DF"/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</w:tcPr>
          <w:p w14:paraId="38CABEC1" w14:textId="77777777" w:rsidR="00B516DF" w:rsidRPr="00CC71DE" w:rsidRDefault="00B516DF" w:rsidP="00B516DF">
            <w:pPr>
              <w:jc w:val="center"/>
              <w:rPr>
                <w:b/>
              </w:rPr>
            </w:pPr>
            <w:r w:rsidRPr="00CC71DE">
              <w:rPr>
                <w:b/>
              </w:rPr>
              <w:t>Expected Results</w:t>
            </w:r>
          </w:p>
          <w:p w14:paraId="5504BBFE" w14:textId="77777777" w:rsidR="00B516DF" w:rsidRPr="00CC71DE" w:rsidRDefault="00B516DF" w:rsidP="00B516DF">
            <w:pPr>
              <w:jc w:val="center"/>
              <w:rPr>
                <w:b/>
              </w:rPr>
            </w:pPr>
            <w:r w:rsidRPr="00CC71DE">
              <w:rPr>
                <w:b/>
              </w:rPr>
              <w:t>(i.e. Calculated by hand)</w:t>
            </w:r>
          </w:p>
        </w:tc>
        <w:tc>
          <w:tcPr>
            <w:tcW w:w="3153" w:type="dxa"/>
            <w:tcBorders>
              <w:left w:val="single" w:sz="4" w:space="0" w:color="auto"/>
              <w:right w:val="single" w:sz="4" w:space="0" w:color="auto"/>
            </w:tcBorders>
          </w:tcPr>
          <w:p w14:paraId="31ACDCDC" w14:textId="77777777" w:rsidR="00B516DF" w:rsidRPr="00CC71DE" w:rsidRDefault="00B516DF" w:rsidP="00B516DF">
            <w:pPr>
              <w:jc w:val="center"/>
              <w:rPr>
                <w:b/>
              </w:rPr>
            </w:pPr>
            <w:r w:rsidRPr="00CC71DE">
              <w:rPr>
                <w:b/>
              </w:rPr>
              <w:t>Actual Results</w:t>
            </w:r>
          </w:p>
        </w:tc>
        <w:tc>
          <w:tcPr>
            <w:tcW w:w="2800" w:type="dxa"/>
            <w:tcBorders>
              <w:left w:val="single" w:sz="4" w:space="0" w:color="auto"/>
              <w:right w:val="single" w:sz="4" w:space="0" w:color="auto"/>
            </w:tcBorders>
          </w:tcPr>
          <w:p w14:paraId="4FA1B8BD" w14:textId="77777777" w:rsidR="00B516DF" w:rsidRPr="00CC71DE" w:rsidRDefault="00B516DF" w:rsidP="00B516DF">
            <w:pPr>
              <w:jc w:val="center"/>
              <w:rPr>
                <w:b/>
              </w:rPr>
            </w:pPr>
            <w:r w:rsidRPr="00CC71DE">
              <w:rPr>
                <w:b/>
              </w:rPr>
              <w:t>Test Results</w:t>
            </w:r>
          </w:p>
          <w:p w14:paraId="0A391C2E" w14:textId="77777777" w:rsidR="00B516DF" w:rsidRPr="00CC71DE" w:rsidRDefault="00B516DF" w:rsidP="00B516DF">
            <w:pPr>
              <w:jc w:val="center"/>
              <w:rPr>
                <w:b/>
              </w:rPr>
            </w:pPr>
            <w:r w:rsidRPr="00CC71DE">
              <w:rPr>
                <w:b/>
              </w:rPr>
              <w:t>(Pass or Fail ?)</w:t>
            </w:r>
          </w:p>
        </w:tc>
      </w:tr>
      <w:tr w:rsidR="00B13B12" w:rsidRPr="00124835" w14:paraId="4329A98E" w14:textId="77777777" w:rsidTr="00B516DF">
        <w:trPr>
          <w:trHeight w:val="488"/>
          <w:jc w:val="center"/>
        </w:trPr>
        <w:tc>
          <w:tcPr>
            <w:tcW w:w="1950" w:type="dxa"/>
            <w:tcBorders>
              <w:top w:val="single" w:sz="4" w:space="0" w:color="auto"/>
            </w:tcBorders>
          </w:tcPr>
          <w:p w14:paraId="6F564AD2" w14:textId="77777777" w:rsidR="00B13B12" w:rsidRPr="00124835" w:rsidRDefault="00B13B12" w:rsidP="00B13B12">
            <w:r w:rsidRPr="00124835">
              <w:t>Test Case 1</w:t>
            </w:r>
          </w:p>
        </w:tc>
        <w:tc>
          <w:tcPr>
            <w:tcW w:w="3544" w:type="dxa"/>
          </w:tcPr>
          <w:p w14:paraId="5C81522C" w14:textId="32BA7D15" w:rsidR="00B13B12" w:rsidRPr="00124835" w:rsidRDefault="00B13B12" w:rsidP="00B13B12">
            <w:r w:rsidRPr="00124835">
              <w:t xml:space="preserve">$100.00 </w:t>
            </w:r>
          </w:p>
        </w:tc>
        <w:tc>
          <w:tcPr>
            <w:tcW w:w="3153" w:type="dxa"/>
          </w:tcPr>
          <w:p w14:paraId="683A53CC" w14:textId="60A0C1B9" w:rsidR="00B13B12" w:rsidRPr="00124835" w:rsidRDefault="00B13B12" w:rsidP="00B13B12">
            <w:r w:rsidRPr="00124835">
              <w:t>$100</w:t>
            </w:r>
            <w:r w:rsidR="007900FB">
              <w:t>.00</w:t>
            </w:r>
          </w:p>
        </w:tc>
        <w:tc>
          <w:tcPr>
            <w:tcW w:w="2800" w:type="dxa"/>
          </w:tcPr>
          <w:p w14:paraId="20ADB5F1" w14:textId="2FE90C77" w:rsidR="00B13B12" w:rsidRPr="00124835" w:rsidRDefault="00B13B12" w:rsidP="00B13B12">
            <w:pPr>
              <w:jc w:val="center"/>
            </w:pPr>
            <w:r w:rsidRPr="00124835">
              <w:t>Pass</w:t>
            </w:r>
          </w:p>
        </w:tc>
      </w:tr>
      <w:tr w:rsidR="00B13B12" w:rsidRPr="00124835" w14:paraId="67455A1B" w14:textId="77777777" w:rsidTr="00B516DF">
        <w:trPr>
          <w:trHeight w:val="512"/>
          <w:jc w:val="center"/>
        </w:trPr>
        <w:tc>
          <w:tcPr>
            <w:tcW w:w="1950" w:type="dxa"/>
          </w:tcPr>
          <w:p w14:paraId="305A7F9C" w14:textId="77777777" w:rsidR="00B13B12" w:rsidRPr="00124835" w:rsidRDefault="00B13B12" w:rsidP="00B13B12">
            <w:r w:rsidRPr="00124835">
              <w:t>Test Case 2</w:t>
            </w:r>
          </w:p>
        </w:tc>
        <w:tc>
          <w:tcPr>
            <w:tcW w:w="3544" w:type="dxa"/>
          </w:tcPr>
          <w:p w14:paraId="1ADE410A" w14:textId="404BBEED" w:rsidR="00B13B12" w:rsidRPr="00124835" w:rsidRDefault="00B13B12" w:rsidP="00B13B12">
            <w:r w:rsidRPr="00124835">
              <w:t xml:space="preserve">$259.00 </w:t>
            </w:r>
          </w:p>
        </w:tc>
        <w:tc>
          <w:tcPr>
            <w:tcW w:w="3153" w:type="dxa"/>
          </w:tcPr>
          <w:p w14:paraId="5B71ED67" w14:textId="35E804E4" w:rsidR="00B13B12" w:rsidRPr="00124835" w:rsidRDefault="00B13B12" w:rsidP="00B13B12">
            <w:r w:rsidRPr="00124835">
              <w:t>$</w:t>
            </w:r>
            <w:r w:rsidR="00407A7E">
              <w:t>259.00</w:t>
            </w:r>
          </w:p>
        </w:tc>
        <w:tc>
          <w:tcPr>
            <w:tcW w:w="2800" w:type="dxa"/>
          </w:tcPr>
          <w:p w14:paraId="3CAD8147" w14:textId="4AAA0242" w:rsidR="00B13B12" w:rsidRPr="00124835" w:rsidRDefault="00B13B12" w:rsidP="00B13B12">
            <w:pPr>
              <w:jc w:val="center"/>
            </w:pPr>
            <w:r w:rsidRPr="008D7D09">
              <w:t>Pass</w:t>
            </w:r>
          </w:p>
        </w:tc>
      </w:tr>
      <w:tr w:rsidR="00B13B12" w:rsidRPr="00124835" w14:paraId="287000A3" w14:textId="77777777" w:rsidTr="00B516DF">
        <w:trPr>
          <w:trHeight w:val="547"/>
          <w:jc w:val="center"/>
        </w:trPr>
        <w:tc>
          <w:tcPr>
            <w:tcW w:w="1950" w:type="dxa"/>
          </w:tcPr>
          <w:p w14:paraId="6A9EAB6D" w14:textId="77777777" w:rsidR="00B13B12" w:rsidRPr="00124835" w:rsidRDefault="00B13B12" w:rsidP="00B13B12">
            <w:r w:rsidRPr="00124835">
              <w:t>Test Case 3</w:t>
            </w:r>
          </w:p>
        </w:tc>
        <w:tc>
          <w:tcPr>
            <w:tcW w:w="3544" w:type="dxa"/>
          </w:tcPr>
          <w:p w14:paraId="64236AD5" w14:textId="5EBFE164" w:rsidR="00B13B12" w:rsidRPr="00124835" w:rsidRDefault="00B13B12" w:rsidP="00B13B12">
            <w:r>
              <w:t>$140.00</w:t>
            </w:r>
          </w:p>
        </w:tc>
        <w:tc>
          <w:tcPr>
            <w:tcW w:w="3153" w:type="dxa"/>
          </w:tcPr>
          <w:p w14:paraId="3DC65F58" w14:textId="0236A800" w:rsidR="00B13B12" w:rsidRPr="00124835" w:rsidRDefault="00B13B12" w:rsidP="00B13B12">
            <w:r>
              <w:t>$140.00</w:t>
            </w:r>
          </w:p>
        </w:tc>
        <w:tc>
          <w:tcPr>
            <w:tcW w:w="2800" w:type="dxa"/>
          </w:tcPr>
          <w:p w14:paraId="7E44975F" w14:textId="730DC31F" w:rsidR="00B13B12" w:rsidRPr="00124835" w:rsidRDefault="00B13B12" w:rsidP="00B13B12">
            <w:pPr>
              <w:jc w:val="center"/>
            </w:pPr>
            <w:r w:rsidRPr="008D7D09">
              <w:t>Pass</w:t>
            </w:r>
          </w:p>
        </w:tc>
      </w:tr>
      <w:tr w:rsidR="00B13B12" w:rsidRPr="00124835" w14:paraId="7C165942" w14:textId="77777777" w:rsidTr="00B516DF">
        <w:trPr>
          <w:trHeight w:val="527"/>
          <w:jc w:val="center"/>
        </w:trPr>
        <w:tc>
          <w:tcPr>
            <w:tcW w:w="1950" w:type="dxa"/>
          </w:tcPr>
          <w:p w14:paraId="6BD5410F" w14:textId="77777777" w:rsidR="00B13B12" w:rsidRPr="00124835" w:rsidRDefault="00B13B12" w:rsidP="00B13B12">
            <w:r w:rsidRPr="00124835">
              <w:t>Test Case 4</w:t>
            </w:r>
          </w:p>
        </w:tc>
        <w:tc>
          <w:tcPr>
            <w:tcW w:w="3544" w:type="dxa"/>
          </w:tcPr>
          <w:p w14:paraId="6F2DC01A" w14:textId="41E0D63E" w:rsidR="00B13B12" w:rsidRPr="00124835" w:rsidRDefault="00B13B12" w:rsidP="00B13B12">
            <w:r>
              <w:t>$189.00</w:t>
            </w:r>
          </w:p>
        </w:tc>
        <w:tc>
          <w:tcPr>
            <w:tcW w:w="3153" w:type="dxa"/>
          </w:tcPr>
          <w:p w14:paraId="492F95C3" w14:textId="3A7DAAD3" w:rsidR="00B13B12" w:rsidRPr="00124835" w:rsidRDefault="00B13B12" w:rsidP="00B13B12">
            <w:r>
              <w:t>$1</w:t>
            </w:r>
            <w:r w:rsidR="006C1225">
              <w:t>89</w:t>
            </w:r>
            <w:r>
              <w:t>.00</w:t>
            </w:r>
          </w:p>
        </w:tc>
        <w:tc>
          <w:tcPr>
            <w:tcW w:w="2800" w:type="dxa"/>
          </w:tcPr>
          <w:p w14:paraId="41913E78" w14:textId="095AC389" w:rsidR="00B13B12" w:rsidRPr="00124835" w:rsidRDefault="00B13B12" w:rsidP="00B13B12">
            <w:pPr>
              <w:jc w:val="center"/>
            </w:pPr>
            <w:r w:rsidRPr="008D7D09">
              <w:t>Pass</w:t>
            </w:r>
          </w:p>
        </w:tc>
      </w:tr>
      <w:tr w:rsidR="00B13B12" w:rsidRPr="00124835" w14:paraId="4F1616F1" w14:textId="77777777" w:rsidTr="00B516DF">
        <w:trPr>
          <w:trHeight w:val="438"/>
          <w:jc w:val="center"/>
        </w:trPr>
        <w:tc>
          <w:tcPr>
            <w:tcW w:w="1950" w:type="dxa"/>
          </w:tcPr>
          <w:p w14:paraId="006B26C0" w14:textId="77777777" w:rsidR="00B13B12" w:rsidRPr="00124835" w:rsidRDefault="00B13B12" w:rsidP="00B13B12">
            <w:r w:rsidRPr="00124835">
              <w:t>Test Case 5</w:t>
            </w:r>
          </w:p>
        </w:tc>
        <w:tc>
          <w:tcPr>
            <w:tcW w:w="3544" w:type="dxa"/>
          </w:tcPr>
          <w:p w14:paraId="29BA4B46" w14:textId="3FE38B0D" w:rsidR="00B13B12" w:rsidRPr="00124835" w:rsidRDefault="00B13B12" w:rsidP="00B13B12">
            <w:r>
              <w:t>$700.00</w:t>
            </w:r>
          </w:p>
        </w:tc>
        <w:tc>
          <w:tcPr>
            <w:tcW w:w="3153" w:type="dxa"/>
          </w:tcPr>
          <w:p w14:paraId="6AE686C2" w14:textId="175A3EE7" w:rsidR="00B13B12" w:rsidRPr="00124835" w:rsidRDefault="00B13B12" w:rsidP="00B13B12">
            <w:r>
              <w:t>$700.00</w:t>
            </w:r>
          </w:p>
        </w:tc>
        <w:tc>
          <w:tcPr>
            <w:tcW w:w="2800" w:type="dxa"/>
          </w:tcPr>
          <w:p w14:paraId="28CCAD03" w14:textId="3BB1D1BB" w:rsidR="00B13B12" w:rsidRPr="00124835" w:rsidRDefault="00B13B12" w:rsidP="00B13B12">
            <w:pPr>
              <w:jc w:val="center"/>
            </w:pPr>
            <w:r w:rsidRPr="008D7D09">
              <w:t>Pass</w:t>
            </w:r>
          </w:p>
        </w:tc>
      </w:tr>
      <w:tr w:rsidR="00B13B12" w:rsidRPr="00124835" w14:paraId="7E97950D" w14:textId="77777777" w:rsidTr="00B516DF">
        <w:trPr>
          <w:trHeight w:val="416"/>
          <w:jc w:val="center"/>
        </w:trPr>
        <w:tc>
          <w:tcPr>
            <w:tcW w:w="1950" w:type="dxa"/>
          </w:tcPr>
          <w:p w14:paraId="1D7B0700" w14:textId="77777777" w:rsidR="00B13B12" w:rsidRPr="00124835" w:rsidRDefault="00B13B12" w:rsidP="00B13B12">
            <w:r w:rsidRPr="00124835">
              <w:t>Test Case 6</w:t>
            </w:r>
          </w:p>
        </w:tc>
        <w:tc>
          <w:tcPr>
            <w:tcW w:w="3544" w:type="dxa"/>
          </w:tcPr>
          <w:p w14:paraId="13C8509D" w14:textId="3977496A" w:rsidR="00B13B12" w:rsidRPr="00124835" w:rsidRDefault="00B13B12" w:rsidP="00B13B12">
            <w:r>
              <w:t>$469.00</w:t>
            </w:r>
          </w:p>
        </w:tc>
        <w:tc>
          <w:tcPr>
            <w:tcW w:w="3153" w:type="dxa"/>
          </w:tcPr>
          <w:p w14:paraId="06C940B3" w14:textId="41B32641" w:rsidR="00B13B12" w:rsidRPr="00124835" w:rsidRDefault="00B13B12" w:rsidP="00B13B12">
            <w:r>
              <w:t>$4</w:t>
            </w:r>
            <w:r w:rsidR="004F77CB">
              <w:t>69</w:t>
            </w:r>
            <w:r>
              <w:t>.00</w:t>
            </w:r>
          </w:p>
        </w:tc>
        <w:tc>
          <w:tcPr>
            <w:tcW w:w="2800" w:type="dxa"/>
          </w:tcPr>
          <w:p w14:paraId="71C3C633" w14:textId="20B10677" w:rsidR="00B13B12" w:rsidRPr="00124835" w:rsidRDefault="00B13B12" w:rsidP="00B13B12">
            <w:pPr>
              <w:jc w:val="center"/>
            </w:pPr>
            <w:r w:rsidRPr="008D7D09">
              <w:t>Pass</w:t>
            </w:r>
          </w:p>
        </w:tc>
      </w:tr>
      <w:tr w:rsidR="00B13B12" w:rsidRPr="00124835" w14:paraId="6A7A392A" w14:textId="77777777" w:rsidTr="00B516DF">
        <w:trPr>
          <w:trHeight w:val="423"/>
          <w:jc w:val="center"/>
        </w:trPr>
        <w:tc>
          <w:tcPr>
            <w:tcW w:w="1950" w:type="dxa"/>
          </w:tcPr>
          <w:p w14:paraId="183DFDC0" w14:textId="77777777" w:rsidR="00B13B12" w:rsidRPr="00124835" w:rsidRDefault="00B13B12" w:rsidP="00B13B12">
            <w:r w:rsidRPr="00124835">
              <w:t>Test Case 7</w:t>
            </w:r>
          </w:p>
        </w:tc>
        <w:tc>
          <w:tcPr>
            <w:tcW w:w="3544" w:type="dxa"/>
          </w:tcPr>
          <w:p w14:paraId="1D3C6321" w14:textId="6BCF7E20" w:rsidR="00B13B12" w:rsidRPr="00124835" w:rsidRDefault="00B13B12" w:rsidP="00B13B12">
            <w:r>
              <w:t>$270.00</w:t>
            </w:r>
          </w:p>
        </w:tc>
        <w:tc>
          <w:tcPr>
            <w:tcW w:w="3153" w:type="dxa"/>
          </w:tcPr>
          <w:p w14:paraId="30B39B31" w14:textId="67F93AED" w:rsidR="00B13B12" w:rsidRPr="00124835" w:rsidRDefault="00B13B12" w:rsidP="00B13B12">
            <w:r>
              <w:t>$2</w:t>
            </w:r>
            <w:r w:rsidR="00FA1E6F">
              <w:t>7</w:t>
            </w:r>
            <w:r>
              <w:t>0.00</w:t>
            </w:r>
          </w:p>
        </w:tc>
        <w:tc>
          <w:tcPr>
            <w:tcW w:w="2800" w:type="dxa"/>
          </w:tcPr>
          <w:p w14:paraId="75557519" w14:textId="545F497A" w:rsidR="00B13B12" w:rsidRPr="00124835" w:rsidRDefault="00B13B12" w:rsidP="00B13B12">
            <w:pPr>
              <w:jc w:val="center"/>
            </w:pPr>
            <w:r w:rsidRPr="008D7D09">
              <w:t>Pass</w:t>
            </w:r>
          </w:p>
        </w:tc>
      </w:tr>
      <w:tr w:rsidR="00B13B12" w:rsidRPr="00124835" w14:paraId="70F71441" w14:textId="77777777" w:rsidTr="00B516DF">
        <w:trPr>
          <w:trHeight w:val="423"/>
          <w:jc w:val="center"/>
        </w:trPr>
        <w:tc>
          <w:tcPr>
            <w:tcW w:w="1950" w:type="dxa"/>
          </w:tcPr>
          <w:p w14:paraId="6DEFEE7A" w14:textId="77777777" w:rsidR="00B13B12" w:rsidRPr="00124835" w:rsidRDefault="00B13B12" w:rsidP="00B13B12">
            <w:r w:rsidRPr="00124835">
              <w:t>Test Case 8</w:t>
            </w:r>
          </w:p>
        </w:tc>
        <w:tc>
          <w:tcPr>
            <w:tcW w:w="3544" w:type="dxa"/>
          </w:tcPr>
          <w:p w14:paraId="289C9F94" w14:textId="6D521627" w:rsidR="00B13B12" w:rsidRPr="00124835" w:rsidRDefault="00B13B12" w:rsidP="00B13B12">
            <w:r>
              <w:t>$490.00</w:t>
            </w:r>
          </w:p>
        </w:tc>
        <w:tc>
          <w:tcPr>
            <w:tcW w:w="3153" w:type="dxa"/>
          </w:tcPr>
          <w:p w14:paraId="1BA2C1EA" w14:textId="0128BDCC" w:rsidR="00B13B12" w:rsidRPr="00124835" w:rsidRDefault="00B13B12" w:rsidP="00B13B12">
            <w:r>
              <w:t>$490.00</w:t>
            </w:r>
          </w:p>
        </w:tc>
        <w:tc>
          <w:tcPr>
            <w:tcW w:w="2800" w:type="dxa"/>
          </w:tcPr>
          <w:p w14:paraId="4DF5FCFB" w14:textId="23689E77" w:rsidR="00B13B12" w:rsidRPr="00124835" w:rsidRDefault="00B13B12" w:rsidP="00B13B12">
            <w:pPr>
              <w:jc w:val="center"/>
            </w:pPr>
            <w:r w:rsidRPr="008D7D09">
              <w:t>Pass</w:t>
            </w:r>
          </w:p>
        </w:tc>
      </w:tr>
    </w:tbl>
    <w:p w14:paraId="51D0F11B" w14:textId="77777777" w:rsidR="00B516DF" w:rsidRPr="00124835" w:rsidRDefault="00B516DF" w:rsidP="00B516DF"/>
    <w:p w14:paraId="2476AF78" w14:textId="5EC98939" w:rsidR="00B516DF" w:rsidRPr="00124835" w:rsidRDefault="00B516DF" w:rsidP="00B516DF">
      <w:pPr>
        <w:autoSpaceDE w:val="0"/>
        <w:autoSpaceDN w:val="0"/>
        <w:adjustRightInd w:val="0"/>
      </w:pPr>
    </w:p>
    <w:p w14:paraId="7836460A" w14:textId="77777777" w:rsidR="00B516DF" w:rsidRDefault="00B516DF" w:rsidP="00B516DF">
      <w:pPr>
        <w:pStyle w:val="Heading2"/>
      </w:pPr>
    </w:p>
    <w:p w14:paraId="5529D75B" w14:textId="77777777" w:rsidR="00B516DF" w:rsidRDefault="00B516DF" w:rsidP="00B516DF">
      <w:pPr>
        <w:pStyle w:val="Heading2"/>
      </w:pPr>
      <w:r w:rsidRPr="00582168">
        <w:rPr>
          <w:sz w:val="40"/>
          <w:szCs w:val="40"/>
        </w:rPr>
        <w:t>Appendix:</w:t>
      </w:r>
      <w:r w:rsidRPr="00124835">
        <w:t xml:space="preserve"> </w:t>
      </w:r>
      <w:r>
        <w:t xml:space="preserve"> The given V</w:t>
      </w:r>
      <w:r w:rsidRPr="00124835">
        <w:t xml:space="preserve">ehicle </w:t>
      </w:r>
      <w:r>
        <w:t>class has the following program codes</w:t>
      </w:r>
      <w:r w:rsidRPr="00124835">
        <w:t>.</w:t>
      </w:r>
      <w:r>
        <w:t xml:space="preserve"> There are errors in it.</w:t>
      </w:r>
    </w:p>
    <w:p w14:paraId="4137A349" w14:textId="77777777" w:rsidR="00B516DF" w:rsidRPr="002F7756" w:rsidRDefault="00B516DF" w:rsidP="00B516DF"/>
    <w:p w14:paraId="0E80109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087DD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7AD081E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C14BB8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326C36C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C7EB50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TowingCostCalculator</w:t>
      </w:r>
    </w:p>
    <w:p w14:paraId="23F4B37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961D9E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Vehicle</w:t>
      </w:r>
    </w:p>
    <w:p w14:paraId="02FB2F7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9596FE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RegNo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726D22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759F06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069449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AfterHoursCode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17A0BA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UnderCover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21E16F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MemberOrNot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763703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TotalTowingCharge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D41B08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701DFF2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lTotalTowingCharge;</w:t>
      </w:r>
    </w:p>
    <w:p w14:paraId="49D3A2E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lCallOutFee;</w:t>
      </w:r>
    </w:p>
    <w:p w14:paraId="571CBF32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lDistanceFee;</w:t>
      </w:r>
    </w:p>
    <w:p w14:paraId="04DFCE1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lAfterHoursFee;</w:t>
      </w:r>
    </w:p>
    <w:p w14:paraId="18F2E60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lUnderCoverFee;</w:t>
      </w:r>
    </w:p>
    <w:p w14:paraId="397097C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lDiscount;</w:t>
      </w:r>
    </w:p>
    <w:p w14:paraId="2F7B8E5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20FE89C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for Vehicle</w:t>
      </w:r>
    </w:p>
    <w:p w14:paraId="275B761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Vehicle(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regNo,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afterHoursCode,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underCover,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memberOrNot)</w:t>
      </w:r>
    </w:p>
    <w:p w14:paraId="7ACD82B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1D12E1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RegNo = regNo;</w:t>
      </w:r>
    </w:p>
    <w:p w14:paraId="2B6A1E9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Weight = weight;</w:t>
      </w:r>
    </w:p>
    <w:p w14:paraId="2123C94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Distance = distance;</w:t>
      </w:r>
    </w:p>
    <w:p w14:paraId="74ED03B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AfterHoursCode = afterHoursCode;</w:t>
      </w:r>
    </w:p>
    <w:p w14:paraId="43B3ED9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MemberOrNot = memberOrNot;</w:t>
      </w:r>
    </w:p>
    <w:p w14:paraId="68AF054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TotalTowingCharge = 0.0;</w:t>
      </w:r>
    </w:p>
    <w:p w14:paraId="1D6AA148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B9FFE1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09A2178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Calculate Total Towing Charge</w:t>
      </w:r>
    </w:p>
    <w:p w14:paraId="1402E46B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calculateTotalTowingCharge(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afterHoursCode,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underCover,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memberOrNot)</w:t>
      </w:r>
    </w:p>
    <w:p w14:paraId="4E019EF5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3BFEC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lCallOutFee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.calculateCallOutFee(weight);</w:t>
      </w:r>
    </w:p>
    <w:p w14:paraId="2BAA406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lDistanceFee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.calculateDistanceFee(weight, distance);</w:t>
      </w:r>
    </w:p>
    <w:p w14:paraId="3D76ACE1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lAfterHoursFee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.calculateAfterHoursFee(afterHoursCode);</w:t>
      </w:r>
    </w:p>
    <w:p w14:paraId="0CD30351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lUnderCoverFee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.calculateUnderCoverFee(UnderCover);</w:t>
      </w:r>
    </w:p>
    <w:p w14:paraId="1632EA28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lDiscount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.assignMemberDiscount(memberOrNot);</w:t>
      </w:r>
    </w:p>
    <w:p w14:paraId="3A4DCF0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//lDiscount = this.assignMemberDiscount(memberOrNot);</w:t>
      </w:r>
    </w:p>
    <w:p w14:paraId="560D33B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385AEF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lTotalTowingCharge = 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 xml:space="preserve">.Round((lCallOutFee + lDistanceFee + lAfterHoursFee + lUnderCoverFee) * (1 - lDiscount), 2);  </w:t>
      </w:r>
    </w:p>
    <w:p w14:paraId="4A9668D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740C68B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lTotalTowingCharge;</w:t>
      </w:r>
    </w:p>
    <w:p w14:paraId="5B0D6C1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2CF8343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8F768C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Calculate call out fee</w:t>
      </w:r>
    </w:p>
    <w:p w14:paraId="567CB6B2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calculateCallOutFee(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weight)</w:t>
      </w:r>
    </w:p>
    <w:p w14:paraId="0979C14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F888E0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(weight &lt; 1500)</w:t>
      </w:r>
    </w:p>
    <w:p w14:paraId="3FA7C92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DD87FC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lCallOutFee = 100.00;</w:t>
      </w:r>
    </w:p>
    <w:p w14:paraId="27B690B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DA5881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(weight &gt; 1500 &amp;&amp; weight &lt;= 5000)</w:t>
      </w:r>
    </w:p>
    <w:p w14:paraId="5082242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</w:p>
    <w:p w14:paraId="2BB1DD7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lCallOutFee = 200.00;</w:t>
      </w:r>
    </w:p>
    <w:p w14:paraId="6189C3EB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2DF638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(weight &gt; 5000 &amp;&amp; weight &lt;= 6000)</w:t>
      </w:r>
    </w:p>
    <w:p w14:paraId="674BB91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F0916E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lCallOutFee = 300.00;</w:t>
      </w:r>
    </w:p>
    <w:p w14:paraId="7AC06A71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C058A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lCallOutFee;</w:t>
      </w:r>
    </w:p>
    <w:p w14:paraId="6816C6C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14:paraId="4CD4A9A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57CE142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Calculate distance fee</w:t>
      </w:r>
    </w:p>
    <w:p w14:paraId="72DA4AE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calculateDistanceFee(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distance)</w:t>
      </w:r>
    </w:p>
    <w:p w14:paraId="3B79A83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7F7E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(distance == 0)</w:t>
      </w:r>
    </w:p>
    <w:p w14:paraId="0F2E97F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897F6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ArgumentException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"Distance cannot be zero"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EA737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5D0B5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F8860A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DF1611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(distance &lt;= 10.0)</w:t>
      </w:r>
    </w:p>
    <w:p w14:paraId="202617E8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6FD860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lDistanceFee = 0.00;</w:t>
      </w:r>
    </w:p>
    <w:p w14:paraId="0DCCC47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399471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(distance &gt; 10.0)</w:t>
      </w:r>
    </w:p>
    <w:p w14:paraId="2A484878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10EFA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(weight &lt;= 1500)</w:t>
      </w:r>
    </w:p>
    <w:p w14:paraId="4EC674CB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E7B6025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lDistanceFee = (distance - 10.0) * 5.00;</w:t>
      </w:r>
    </w:p>
    <w:p w14:paraId="4E244175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FF0136C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(weight &gt; 1500 &amp;&amp; weight &lt;= 5000)</w:t>
      </w:r>
    </w:p>
    <w:p w14:paraId="182601FC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526DBAB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lDistanceFee = (distance - 10.0) * 10.00;</w:t>
      </w:r>
    </w:p>
    <w:p w14:paraId="3EC5EEA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A61A46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(weight &gt; 5000 &amp;&amp; weight &lt;= 6000)</w:t>
      </w:r>
    </w:p>
    <w:p w14:paraId="1EEE046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C2BA13C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lDistanceFee = (distance - 10.0) * 15.00;</w:t>
      </w:r>
    </w:p>
    <w:p w14:paraId="20D54F05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2452C9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2CC520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lDistanceFee = 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.Round(lDistanceFee, 2);</w:t>
      </w:r>
    </w:p>
    <w:p w14:paraId="1374BB9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lDistanceFee;</w:t>
      </w:r>
    </w:p>
    <w:p w14:paraId="004CE41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D769E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07709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F76D0EE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Calculate after hours fee</w:t>
      </w:r>
    </w:p>
    <w:p w14:paraId="1C3A1B4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calculateAfterHoursFee(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afterHoursCode)</w:t>
      </w:r>
    </w:p>
    <w:p w14:paraId="7C350A9E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E5467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(afterHoursCode == </w:t>
      </w:r>
      <w:r>
        <w:rPr>
          <w:rFonts w:ascii="Consolas" w:hAnsi="Consolas" w:cs="Consolas"/>
          <w:color w:val="A31515"/>
          <w:sz w:val="19"/>
          <w:szCs w:val="19"/>
        </w:rPr>
        <w:t>"NH"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CCE87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{</w:t>
      </w:r>
    </w:p>
    <w:p w14:paraId="4EFF27F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lAfterHoursFee = 0;</w:t>
      </w:r>
    </w:p>
    <w:p w14:paraId="2DAE4AC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}</w:t>
      </w:r>
    </w:p>
    <w:p w14:paraId="1276EE9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(afterHoursCode == </w:t>
      </w:r>
      <w:r>
        <w:rPr>
          <w:rFonts w:ascii="Consolas" w:hAnsi="Consolas" w:cs="Consolas"/>
          <w:color w:val="A31515"/>
          <w:sz w:val="19"/>
          <w:szCs w:val="19"/>
        </w:rPr>
        <w:t>"AH"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ACB35B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{</w:t>
      </w:r>
    </w:p>
    <w:p w14:paraId="37699E5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lAfterHoursFee = 50.00;</w:t>
      </w:r>
    </w:p>
    <w:p w14:paraId="69EC9292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}</w:t>
      </w:r>
    </w:p>
    <w:p w14:paraId="33BFEDD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(afterHoursCode == </w:t>
      </w:r>
      <w:r>
        <w:rPr>
          <w:rFonts w:ascii="Consolas" w:hAnsi="Consolas" w:cs="Consolas"/>
          <w:color w:val="A31515"/>
          <w:sz w:val="19"/>
          <w:szCs w:val="19"/>
        </w:rPr>
        <w:t>"PH"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1516AB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{</w:t>
      </w:r>
    </w:p>
    <w:p w14:paraId="751380B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lAfterHoursFee = 100.00;</w:t>
      </w:r>
    </w:p>
    <w:p w14:paraId="083E3AE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}</w:t>
      </w:r>
    </w:p>
    <w:p w14:paraId="5666C04E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lAfterHoursFee;</w:t>
      </w:r>
    </w:p>
    <w:p w14:paraId="3EEC4B00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06109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5B79001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Calculate uder cover fee</w:t>
      </w:r>
    </w:p>
    <w:p w14:paraId="0E1C48B6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calculateUnderCoverFee(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underCover)</w:t>
      </w:r>
    </w:p>
    <w:p w14:paraId="6E1E397E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908CA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(UnderCover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70186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65741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lUnderCoverFee = 0.00;</w:t>
      </w:r>
    </w:p>
    <w:p w14:paraId="1624AC65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F65E2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186F89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FBFE25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lUnderCoverFee = 20.00;</w:t>
      </w:r>
    </w:p>
    <w:p w14:paraId="0B518EE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2E34BD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lUnderCoverFee;</w:t>
      </w:r>
    </w:p>
    <w:p w14:paraId="74E16BD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F3172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6CC43B5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54E38FD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Assign member discount</w:t>
      </w:r>
    </w:p>
    <w:p w14:paraId="34ED31A1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assignMemberDiscount(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memberOrNot)</w:t>
      </w:r>
    </w:p>
    <w:p w14:paraId="0A95C0A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0CDEB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(memberOrNot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C8418F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87DE32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lDiscount = 0.00;</w:t>
      </w:r>
    </w:p>
    <w:p w14:paraId="2E63F670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F1EB19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AD4F1B4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495523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lDiscount = 0.3;</w:t>
      </w:r>
    </w:p>
    <w:p w14:paraId="76541C3E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CC7288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lDiscount;</w:t>
      </w:r>
    </w:p>
    <w:p w14:paraId="25529690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66CCE7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ECFBBC5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263462A" w14:textId="77777777" w:rsidR="00B516DF" w:rsidRDefault="00B516DF" w:rsidP="00B516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878BAD" w14:textId="77777777" w:rsidR="00B516DF" w:rsidRPr="00124835" w:rsidRDefault="00B516DF" w:rsidP="00B516DF"/>
    <w:p w14:paraId="6C06648E" w14:textId="77777777" w:rsidR="00B516DF" w:rsidRDefault="00B516DF" w:rsidP="00B516DF"/>
    <w:p w14:paraId="74263BD1" w14:textId="54024826" w:rsidR="00FC274C" w:rsidRDefault="00FC274C" w:rsidP="00FC274C">
      <w:pPr>
        <w:rPr>
          <w:rStyle w:val="Heading2Char"/>
        </w:rPr>
      </w:pPr>
    </w:p>
    <w:sectPr w:rsidR="00FC274C" w:rsidSect="00B516DF">
      <w:pgSz w:w="16838" w:h="11906" w:orient="landscape"/>
      <w:pgMar w:top="1440" w:right="1276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isa Toogood" w:date="2021-11-09T15:59:00Z" w:initials="LT">
    <w:p w14:paraId="5A63DA89" w14:textId="77777777" w:rsidR="00EC013F" w:rsidRDefault="00EC013F" w:rsidP="00EC013F">
      <w:pPr>
        <w:pStyle w:val="CommentText"/>
      </w:pPr>
      <w:r>
        <w:rPr>
          <w:rStyle w:val="CommentReference"/>
        </w:rPr>
        <w:annotationRef/>
      </w:r>
      <w:r>
        <w:t>Incomplete refer to AAI</w:t>
      </w:r>
    </w:p>
    <w:p w14:paraId="43C3B0E8" w14:textId="77777777" w:rsidR="00EC013F" w:rsidRDefault="00EC013F" w:rsidP="00EC013F">
      <w:pPr>
        <w:pStyle w:val="CommentText"/>
      </w:pPr>
      <w:r>
        <w:t>Should refer to the scenario</w:t>
      </w:r>
    </w:p>
  </w:comment>
  <w:comment w:id="1" w:author="KT Lau" w:date="2021-11-16T00:13:00Z" w:initials="KL">
    <w:p w14:paraId="456686C7" w14:textId="77777777" w:rsidR="00EC013F" w:rsidRDefault="00EC013F" w:rsidP="00EC013F">
      <w:pPr>
        <w:pStyle w:val="CommentText"/>
      </w:pPr>
      <w:r>
        <w:rPr>
          <w:rStyle w:val="CommentReference"/>
        </w:rPr>
        <w:annotationRef/>
      </w:r>
      <w:r>
        <w:t>Added the scenario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3C3B0E8" w15:done="0"/>
  <w15:commentEx w15:paraId="456686C7" w15:paraIdParent="43C3B0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51979" w16cex:dateUtc="2021-11-09T05:29:00Z"/>
  <w16cex:commentExtensible w16cex:durableId="253D762E" w16cex:dateUtc="2021-11-15T1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3C3B0E8" w16cid:durableId="25351979"/>
  <w16cid:commentId w16cid:paraId="456686C7" w16cid:durableId="253D76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7F27DA" w14:textId="77777777" w:rsidR="009264A9" w:rsidRDefault="009264A9" w:rsidP="00D77177">
      <w:r>
        <w:separator/>
      </w:r>
    </w:p>
  </w:endnote>
  <w:endnote w:type="continuationSeparator" w:id="0">
    <w:p w14:paraId="368C9947" w14:textId="77777777" w:rsidR="009264A9" w:rsidRDefault="009264A9" w:rsidP="00D77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0400F" w14:textId="77777777" w:rsidR="00184DE6" w:rsidRDefault="00184D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590E1" w14:textId="316E87A8" w:rsidR="0055619A" w:rsidRPr="007B056E" w:rsidRDefault="0055619A" w:rsidP="00B516DF">
    <w:pPr>
      <w:pStyle w:val="Footer"/>
      <w:tabs>
        <w:tab w:val="clear" w:pos="4513"/>
      </w:tabs>
      <w:spacing w:line="200" w:lineRule="exact"/>
    </w:pPr>
    <w:r w:rsidRPr="007B056E">
      <w:t xml:space="preserve">Document name: </w:t>
    </w:r>
    <w:fldSimple w:instr=" FILENAME \* MERGEFORMAT ">
      <w:r w:rsidR="00184DE6">
        <w:rPr>
          <w:noProof/>
        </w:rPr>
        <w:t>ICTPRG433 - ASI - Practical Test (Car Towing).docx</w:t>
      </w:r>
    </w:fldSimple>
    <w:r w:rsidRPr="007B056E">
      <w:tab/>
      <w:t xml:space="preserve">page </w:t>
    </w:r>
    <w:r w:rsidRPr="007B056E">
      <w:fldChar w:fldCharType="begin"/>
    </w:r>
    <w:r w:rsidRPr="007B056E">
      <w:instrText xml:space="preserve"> PAGE   \* MERGEFORMAT </w:instrText>
    </w:r>
    <w:r w:rsidRPr="007B056E">
      <w:fldChar w:fldCharType="separate"/>
    </w:r>
    <w:r>
      <w:t>1</w:t>
    </w:r>
    <w:r w:rsidRPr="007B056E">
      <w:fldChar w:fldCharType="end"/>
    </w:r>
  </w:p>
  <w:p w14:paraId="69B3AD46" w14:textId="24834886" w:rsidR="0055619A" w:rsidRPr="002E31A4" w:rsidRDefault="0055619A" w:rsidP="00B516DF">
    <w:pPr>
      <w:pStyle w:val="Footer"/>
      <w:tabs>
        <w:tab w:val="clear" w:pos="4513"/>
      </w:tabs>
      <w:rPr>
        <w:rFonts w:cstheme="minorHAnsi"/>
        <w:szCs w:val="16"/>
      </w:rPr>
    </w:pPr>
    <w:r w:rsidRPr="002E31A4">
      <w:rPr>
        <w:rFonts w:cstheme="minorHAnsi"/>
        <w:szCs w:val="16"/>
      </w:rPr>
      <w:t>Document Set Release Version: v</w:t>
    </w:r>
    <w:sdt>
      <w:sdtPr>
        <w:rPr>
          <w:rFonts w:cstheme="minorHAnsi"/>
          <w:szCs w:val="16"/>
        </w:rPr>
        <w:alias w:val="Release Version"/>
        <w:tag w:val="Release_x0020_Version"/>
        <w:id w:val="-779262633"/>
        <w:dataBinding w:prefixMappings="xmlns:ns0='http://schemas.microsoft.com/office/2006/metadata/properties' xmlns:ns1='http://www.w3.org/2001/XMLSchema-instance' xmlns:ns2='http://schemas.microsoft.com/office/infopath/2007/PartnerControls' xmlns:ns3='3b32f6f0-ddcd-4e66-a0c8-12c7c6b50ecf' xmlns:ns4='1c07d8c7-c900-4f17-8efa-882eb357c716' xmlns:ns5='b6bdf438-5d47-484a-a861-ca21256032dd' " w:xpath="/ns0:properties[1]/documentManagement[1]/ns5:Release_x0020_Version[1]" w:storeItemID="{3161C4C3-DC6E-4E5E-9EC7-6A5AD233A365}"/>
        <w:text/>
      </w:sdtPr>
      <w:sdtContent>
        <w:r w:rsidRPr="002E31A4">
          <w:rPr>
            <w:rFonts w:cstheme="minorHAnsi"/>
            <w:szCs w:val="16"/>
          </w:rPr>
          <w:t>1.0</w:t>
        </w:r>
      </w:sdtContent>
    </w:sdt>
    <w:r w:rsidRPr="002E31A4">
      <w:rPr>
        <w:rFonts w:cstheme="minorHAnsi"/>
        <w:szCs w:val="16"/>
      </w:rPr>
      <w:t xml:space="preserve"> - </w:t>
    </w:r>
    <w:sdt>
      <w:sdtPr>
        <w:rPr>
          <w:rFonts w:cstheme="minorHAnsi"/>
          <w:szCs w:val="16"/>
        </w:rPr>
        <w:alias w:val="Release Date"/>
        <w:tag w:val="Release_x0020_Date"/>
        <w:id w:val="461388496"/>
        <w:showingPlcHdr/>
        <w:dataBinding w:prefixMappings="xmlns:ns0='http://schemas.microsoft.com/office/2006/metadata/properties' xmlns:ns1='http://www.w3.org/2001/XMLSchema-instance' xmlns:ns2='http://schemas.microsoft.com/office/infopath/2007/PartnerControls' xmlns:ns3='3b32f6f0-ddcd-4e66-a0c8-12c7c6b50ecf' xmlns:ns4='1c07d8c7-c900-4f17-8efa-882eb357c716' xmlns:ns5='b6bdf438-5d47-484a-a861-ca21256032dd' " w:xpath="/ns0:properties[1]/documentManagement[1]/ns4:Release_x0020_Date[1]" w:storeItemID="{3161C4C3-DC6E-4E5E-9EC7-6A5AD233A365}"/>
        <w:date w:fullDate="2022-01-28T00:00:00Z">
          <w:dateFormat w:val="d/MM/yyyy"/>
          <w:lid w:val="en-AU"/>
          <w:storeMappedDataAs w:val="dateTime"/>
          <w:calendar w:val="gregorian"/>
        </w:date>
      </w:sdtPr>
      <w:sdtContent>
        <w:r w:rsidR="00C418A8">
          <w:rPr>
            <w:rFonts w:cstheme="minorHAnsi"/>
            <w:szCs w:val="16"/>
          </w:rPr>
          <w:t xml:space="preserve">     </w:t>
        </w:r>
      </w:sdtContent>
    </w:sdt>
    <w:r w:rsidRPr="002E31A4">
      <w:rPr>
        <w:rFonts w:cstheme="minorHAnsi"/>
        <w:szCs w:val="16"/>
      </w:rPr>
      <w:t xml:space="preserve"> </w:t>
    </w:r>
    <w:r w:rsidRPr="002E31A4">
      <w:rPr>
        <w:rFonts w:cstheme="minorHAnsi"/>
        <w:szCs w:val="16"/>
      </w:rPr>
      <w:tab/>
    </w:r>
    <w:r w:rsidRPr="002E31A4">
      <w:rPr>
        <w:szCs w:val="16"/>
      </w:rPr>
      <w:t>© TAFE SA | RTO CODE 41026 | CRICOS 00092B</w:t>
    </w:r>
  </w:p>
  <w:p w14:paraId="2D0B56B5" w14:textId="77777777" w:rsidR="0055619A" w:rsidRDefault="0055619A" w:rsidP="00B516DF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</w:p>
  <w:p w14:paraId="270A3665" w14:textId="77777777" w:rsidR="0055619A" w:rsidRDefault="0055619A" w:rsidP="00B516DF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  <w:r w:rsidRPr="000F195B">
      <w:rPr>
        <w:color w:val="A6A6A6" w:themeColor="background1" w:themeShade="A6"/>
        <w:sz w:val="9"/>
        <w:szCs w:val="13"/>
      </w:rPr>
      <w:t>TAFE SA Template Version: As</w:t>
    </w:r>
    <w:r>
      <w:rPr>
        <w:color w:val="A6A6A6" w:themeColor="background1" w:themeShade="A6"/>
        <w:sz w:val="9"/>
        <w:szCs w:val="13"/>
      </w:rPr>
      <w:t>sessment Student Instructions v5</w:t>
    </w:r>
    <w:r w:rsidRPr="000F195B">
      <w:rPr>
        <w:color w:val="A6A6A6" w:themeColor="background1" w:themeShade="A6"/>
        <w:sz w:val="9"/>
        <w:szCs w:val="13"/>
      </w:rPr>
      <w:t xml:space="preserve">.0 </w:t>
    </w:r>
  </w:p>
  <w:p w14:paraId="4DD595F6" w14:textId="3CF92B60" w:rsidR="0055619A" w:rsidRPr="002E31A4" w:rsidRDefault="0055619A" w:rsidP="002E31A4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  <w:r w:rsidRPr="00E552D9">
      <w:rPr>
        <w:color w:val="A6A6A6" w:themeColor="background1" w:themeShade="A6"/>
        <w:sz w:val="9"/>
        <w:szCs w:val="13"/>
      </w:rPr>
      <w:t>Document development version:</w:t>
    </w:r>
    <w:r>
      <w:rPr>
        <w:color w:val="A6A6A6" w:themeColor="background1" w:themeShade="A6"/>
        <w:sz w:val="9"/>
        <w:szCs w:val="13"/>
      </w:rPr>
      <w:t xml:space="preserve"> v</w:t>
    </w:r>
    <w:sdt>
      <w:sdtPr>
        <w:rPr>
          <w:color w:val="A6A6A6" w:themeColor="background1" w:themeShade="A6"/>
          <w:sz w:val="9"/>
          <w:szCs w:val="13"/>
        </w:rPr>
        <w:alias w:val="Label"/>
        <w:tag w:val="DLCPolicyLabelValue"/>
        <w:id w:val="-1792895217"/>
        <w:lock w:val="contentLocked"/>
        <w:dataBinding w:prefixMappings="xmlns:ns0='http://schemas.microsoft.com/office/2006/metadata/properties' xmlns:ns1='http://www.w3.org/2001/XMLSchema-instance' xmlns:ns2='http://schemas.microsoft.com/office/infopath/2007/PartnerControls' xmlns:ns3='1c07d8c7-c900-4f17-8efa-882eb357c716' xmlns:ns4='http://schemas.microsoft.com/sharepoint/v4' xmlns:ns5='3b32f6f0-ddcd-4e66-a0c8-12c7c6b50ecf' " w:xpath="/ns0:properties[1]/documentManagement[1]/ns3:DLCPolicyLabelValue[1]" w:storeItemID="{3161C4C3-DC6E-4E5E-9EC7-6A5AD233A365}"/>
        <w:text w:multiLine="1"/>
      </w:sdtPr>
      <w:sdtContent>
        <w:r w:rsidR="00986A5D">
          <w:rPr>
            <w:color w:val="A6A6A6" w:themeColor="background1" w:themeShade="A6"/>
            <w:sz w:val="9"/>
            <w:szCs w:val="13"/>
          </w:rPr>
          <w:t>{_UIVersionString}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99E41" w14:textId="77777777" w:rsidR="0055619A" w:rsidRPr="007B056E" w:rsidRDefault="0055619A" w:rsidP="002E31A4">
    <w:pPr>
      <w:pStyle w:val="Footer"/>
      <w:tabs>
        <w:tab w:val="clear" w:pos="4513"/>
      </w:tabs>
      <w:spacing w:line="200" w:lineRule="exact"/>
    </w:pPr>
    <w:r w:rsidRPr="007B056E">
      <w:t xml:space="preserve">Document name: </w:t>
    </w:r>
    <w:fldSimple w:instr=" FILENAME \* MERGEFORMAT ">
      <w:r>
        <w:rPr>
          <w:noProof/>
        </w:rPr>
        <w:t>Document2</w:t>
      </w:r>
    </w:fldSimple>
    <w:r w:rsidRPr="007B056E">
      <w:tab/>
      <w:t xml:space="preserve">page </w:t>
    </w:r>
    <w:r w:rsidRPr="007B056E">
      <w:fldChar w:fldCharType="begin"/>
    </w:r>
    <w:r w:rsidRPr="007B056E">
      <w:instrText xml:space="preserve"> PAGE   \* MERGEFORMAT </w:instrText>
    </w:r>
    <w:r w:rsidRPr="007B056E">
      <w:fldChar w:fldCharType="separate"/>
    </w:r>
    <w:r w:rsidRPr="007B056E">
      <w:t>1</w:t>
    </w:r>
    <w:r w:rsidRPr="007B056E">
      <w:fldChar w:fldCharType="end"/>
    </w:r>
  </w:p>
  <w:p w14:paraId="7EE8F249" w14:textId="24F5088A" w:rsidR="0055619A" w:rsidRPr="002E31A4" w:rsidRDefault="0055619A" w:rsidP="002E31A4">
    <w:pPr>
      <w:pStyle w:val="Footer"/>
      <w:tabs>
        <w:tab w:val="clear" w:pos="4513"/>
      </w:tabs>
      <w:rPr>
        <w:rFonts w:cstheme="minorHAnsi"/>
        <w:szCs w:val="16"/>
      </w:rPr>
    </w:pPr>
    <w:r w:rsidRPr="002E31A4">
      <w:rPr>
        <w:rFonts w:cstheme="minorHAnsi"/>
        <w:szCs w:val="16"/>
      </w:rPr>
      <w:t>Document Set Release Version: v</w:t>
    </w:r>
    <w:sdt>
      <w:sdtPr>
        <w:rPr>
          <w:rFonts w:cstheme="minorHAnsi"/>
          <w:szCs w:val="16"/>
        </w:rPr>
        <w:alias w:val="Release Version"/>
        <w:tag w:val="Release_x0020_Version"/>
        <w:id w:val="20752869"/>
        <w:dataBinding w:prefixMappings="xmlns:ns0='http://schemas.microsoft.com/office/2006/metadata/properties' xmlns:ns1='http://www.w3.org/2001/XMLSchema-instance' xmlns:ns2='http://schemas.microsoft.com/office/infopath/2007/PartnerControls' xmlns:ns3='3b32f6f0-ddcd-4e66-a0c8-12c7c6b50ecf' xmlns:ns4='1c07d8c7-c900-4f17-8efa-882eb357c716' xmlns:ns5='b6bdf438-5d47-484a-a861-ca21256032dd' " w:xpath="/ns0:properties[1]/documentManagement[1]/ns5:Release_x0020_Version[1]" w:storeItemID="{3161C4C3-DC6E-4E5E-9EC7-6A5AD233A365}"/>
        <w:text/>
      </w:sdtPr>
      <w:sdtContent>
        <w:r w:rsidRPr="002E31A4">
          <w:rPr>
            <w:rFonts w:cstheme="minorHAnsi"/>
            <w:szCs w:val="16"/>
          </w:rPr>
          <w:t>1.0</w:t>
        </w:r>
      </w:sdtContent>
    </w:sdt>
    <w:r w:rsidRPr="002E31A4">
      <w:rPr>
        <w:rFonts w:cstheme="minorHAnsi"/>
        <w:szCs w:val="16"/>
      </w:rPr>
      <w:t xml:space="preserve"> - </w:t>
    </w:r>
    <w:sdt>
      <w:sdtPr>
        <w:rPr>
          <w:rFonts w:cstheme="minorHAnsi"/>
          <w:szCs w:val="16"/>
        </w:rPr>
        <w:alias w:val="Release Date"/>
        <w:tag w:val="Release_x0020_Date"/>
        <w:id w:val="-1814102880"/>
        <w:showingPlcHdr/>
        <w:dataBinding w:prefixMappings="xmlns:ns0='http://schemas.microsoft.com/office/2006/metadata/properties' xmlns:ns1='http://www.w3.org/2001/XMLSchema-instance' xmlns:ns2='http://schemas.microsoft.com/office/infopath/2007/PartnerControls' xmlns:ns3='3b32f6f0-ddcd-4e66-a0c8-12c7c6b50ecf' xmlns:ns4='1c07d8c7-c900-4f17-8efa-882eb357c716' xmlns:ns5='b6bdf438-5d47-484a-a861-ca21256032dd' " w:xpath="/ns0:properties[1]/documentManagement[1]/ns4:Release_x0020_Date[1]" w:storeItemID="{3161C4C3-DC6E-4E5E-9EC7-6A5AD233A365}"/>
        <w:date w:fullDate="2022-01-28T00:00:00Z">
          <w:dateFormat w:val="d/MM/yyyy"/>
          <w:lid w:val="en-AU"/>
          <w:storeMappedDataAs w:val="dateTime"/>
          <w:calendar w:val="gregorian"/>
        </w:date>
      </w:sdtPr>
      <w:sdtContent>
        <w:r w:rsidR="00C418A8">
          <w:rPr>
            <w:rFonts w:cstheme="minorHAnsi"/>
            <w:szCs w:val="16"/>
          </w:rPr>
          <w:t xml:space="preserve">     </w:t>
        </w:r>
      </w:sdtContent>
    </w:sdt>
    <w:r w:rsidRPr="002E31A4">
      <w:rPr>
        <w:rFonts w:cstheme="minorHAnsi"/>
        <w:szCs w:val="16"/>
      </w:rPr>
      <w:t xml:space="preserve"> </w:t>
    </w:r>
    <w:r w:rsidRPr="002E31A4">
      <w:rPr>
        <w:rFonts w:cstheme="minorHAnsi"/>
        <w:szCs w:val="16"/>
      </w:rPr>
      <w:tab/>
    </w:r>
    <w:r w:rsidRPr="002E31A4">
      <w:rPr>
        <w:szCs w:val="16"/>
      </w:rPr>
      <w:t>© TAFE SA | RTO CODE 41026 | CRICOS 00092B</w:t>
    </w:r>
  </w:p>
  <w:p w14:paraId="49A3D015" w14:textId="77777777" w:rsidR="0055619A" w:rsidRDefault="0055619A" w:rsidP="000F195B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</w:p>
  <w:p w14:paraId="2C728F52" w14:textId="77777777" w:rsidR="0055619A" w:rsidRDefault="0055619A" w:rsidP="000F195B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  <w:r w:rsidRPr="000F195B">
      <w:rPr>
        <w:color w:val="A6A6A6" w:themeColor="background1" w:themeShade="A6"/>
        <w:sz w:val="9"/>
        <w:szCs w:val="13"/>
      </w:rPr>
      <w:t>TAFE SA Template Version: As</w:t>
    </w:r>
    <w:r>
      <w:rPr>
        <w:color w:val="A6A6A6" w:themeColor="background1" w:themeShade="A6"/>
        <w:sz w:val="9"/>
        <w:szCs w:val="13"/>
      </w:rPr>
      <w:t>sessment Student Instructions v5</w:t>
    </w:r>
    <w:r w:rsidRPr="000F195B">
      <w:rPr>
        <w:color w:val="A6A6A6" w:themeColor="background1" w:themeShade="A6"/>
        <w:sz w:val="9"/>
        <w:szCs w:val="13"/>
      </w:rPr>
      <w:t xml:space="preserve">.0 </w:t>
    </w:r>
  </w:p>
  <w:p w14:paraId="41F10086" w14:textId="68F4E60A" w:rsidR="0055619A" w:rsidRPr="000F195B" w:rsidRDefault="0055619A" w:rsidP="000F195B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  <w:r w:rsidRPr="00E552D9">
      <w:rPr>
        <w:color w:val="A6A6A6" w:themeColor="background1" w:themeShade="A6"/>
        <w:sz w:val="9"/>
        <w:szCs w:val="13"/>
      </w:rPr>
      <w:t>Document development version:</w:t>
    </w:r>
    <w:r>
      <w:rPr>
        <w:color w:val="A6A6A6" w:themeColor="background1" w:themeShade="A6"/>
        <w:sz w:val="9"/>
        <w:szCs w:val="13"/>
      </w:rPr>
      <w:t xml:space="preserve"> v</w:t>
    </w:r>
    <w:sdt>
      <w:sdtPr>
        <w:rPr>
          <w:color w:val="A6A6A6" w:themeColor="background1" w:themeShade="A6"/>
          <w:sz w:val="9"/>
          <w:szCs w:val="13"/>
        </w:rPr>
        <w:alias w:val="Label"/>
        <w:tag w:val="DLCPolicyLabelValue"/>
        <w:id w:val="2052495034"/>
        <w:lock w:val="contentLocked"/>
        <w:dataBinding w:prefixMappings="xmlns:ns0='http://schemas.microsoft.com/office/2006/metadata/properties' xmlns:ns1='http://www.w3.org/2001/XMLSchema-instance' xmlns:ns2='http://schemas.microsoft.com/office/infopath/2007/PartnerControls' xmlns:ns3='1c07d8c7-c900-4f17-8efa-882eb357c716' xmlns:ns4='http://schemas.microsoft.com/sharepoint/v4' xmlns:ns5='3b32f6f0-ddcd-4e66-a0c8-12c7c6b50ecf' " w:xpath="/ns0:properties[1]/documentManagement[1]/ns3:DLCPolicyLabelValue[1]" w:storeItemID="{3161C4C3-DC6E-4E5E-9EC7-6A5AD233A365}"/>
        <w:text w:multiLine="1"/>
      </w:sdtPr>
      <w:sdtContent>
        <w:r w:rsidR="00986A5D">
          <w:rPr>
            <w:color w:val="A6A6A6" w:themeColor="background1" w:themeShade="A6"/>
            <w:sz w:val="9"/>
            <w:szCs w:val="13"/>
          </w:rPr>
          <w:t>{_UIVersionString}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477ADD" w14:textId="77777777" w:rsidR="009264A9" w:rsidRDefault="009264A9" w:rsidP="00D77177">
      <w:r>
        <w:separator/>
      </w:r>
    </w:p>
  </w:footnote>
  <w:footnote w:type="continuationSeparator" w:id="0">
    <w:p w14:paraId="10BC0623" w14:textId="77777777" w:rsidR="009264A9" w:rsidRDefault="009264A9" w:rsidP="00D771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3A3921" w14:textId="77777777" w:rsidR="00184DE6" w:rsidRDefault="00184D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76983" w14:textId="77777777" w:rsidR="00184DE6" w:rsidRDefault="00184D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20E53" w14:textId="77777777" w:rsidR="0055619A" w:rsidRPr="002E31A4" w:rsidRDefault="0055619A" w:rsidP="006C4D2E">
    <w:pPr>
      <w:pStyle w:val="Heading2"/>
      <w:tabs>
        <w:tab w:val="right" w:pos="14317"/>
      </w:tabs>
      <w:spacing w:before="0" w:line="340" w:lineRule="exact"/>
      <w:contextualSpacing/>
      <w:rPr>
        <w:rFonts w:cs="Arial"/>
        <w:b/>
        <w:bCs/>
        <w:color w:val="auto"/>
        <w:sz w:val="36"/>
        <w:szCs w:val="36"/>
        <w:lang w:val="en-AU"/>
      </w:rPr>
    </w:pPr>
    <w:bookmarkStart w:id="7" w:name="_Hlk29374608"/>
    <w:bookmarkStart w:id="8" w:name="_Hlk29374609"/>
    <w:bookmarkStart w:id="9" w:name="_Hlk29382122"/>
    <w:bookmarkStart w:id="10" w:name="_Hlk29382123"/>
    <w:r>
      <w:rPr>
        <w:noProof/>
      </w:rPr>
      <w:drawing>
        <wp:anchor distT="0" distB="0" distL="114300" distR="114300" simplePos="0" relativeHeight="251668480" behindDoc="0" locked="0" layoutInCell="1" allowOverlap="1" wp14:anchorId="5F5308ED" wp14:editId="0F8A614A">
          <wp:simplePos x="0" y="0"/>
          <wp:positionH relativeFrom="column">
            <wp:posOffset>-647548</wp:posOffset>
          </wp:positionH>
          <wp:positionV relativeFrom="paragraph">
            <wp:posOffset>3810</wp:posOffset>
          </wp:positionV>
          <wp:extent cx="540000" cy="54000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Assessment ico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E31A4">
      <w:rPr>
        <w:rFonts w:cs="Arial"/>
        <w:noProof/>
        <w:color w:val="auto"/>
      </w:rPr>
      <w:drawing>
        <wp:anchor distT="0" distB="0" distL="114300" distR="114300" simplePos="0" relativeHeight="251666432" behindDoc="0" locked="0" layoutInCell="1" allowOverlap="1" wp14:anchorId="4AC30AA8" wp14:editId="377CA067">
          <wp:simplePos x="0" y="0"/>
          <wp:positionH relativeFrom="column">
            <wp:posOffset>2768600</wp:posOffset>
          </wp:positionH>
          <wp:positionV relativeFrom="page">
            <wp:posOffset>377460</wp:posOffset>
          </wp:positionV>
          <wp:extent cx="2944495" cy="710565"/>
          <wp:effectExtent l="0" t="0" r="825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AFE SA GOSA - Horizontal Black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44495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E31A4">
      <w:rPr>
        <w:rFonts w:cs="Arial"/>
        <w:b/>
        <w:bCs/>
        <w:color w:val="auto"/>
        <w:sz w:val="36"/>
        <w:szCs w:val="36"/>
        <w:lang w:val="en-AU"/>
      </w:rPr>
      <w:t>Assessment</w:t>
    </w:r>
  </w:p>
  <w:p w14:paraId="30FC63E4" w14:textId="77777777" w:rsidR="0055619A" w:rsidRPr="002E31A4" w:rsidRDefault="0055619A" w:rsidP="006C4D2E">
    <w:pPr>
      <w:pStyle w:val="Heading2"/>
      <w:tabs>
        <w:tab w:val="right" w:pos="14317"/>
      </w:tabs>
      <w:spacing w:before="0" w:line="340" w:lineRule="exact"/>
      <w:contextualSpacing/>
      <w:rPr>
        <w:b/>
        <w:bCs/>
        <w:color w:val="auto"/>
        <w:sz w:val="36"/>
        <w:szCs w:val="36"/>
        <w:lang w:val="en-AU"/>
      </w:rPr>
    </w:pPr>
    <w:r w:rsidRPr="002E31A4">
      <w:rPr>
        <w:b/>
        <w:bCs/>
        <w:color w:val="auto"/>
        <w:sz w:val="36"/>
        <w:szCs w:val="36"/>
        <w:lang w:val="en-AU"/>
      </w:rPr>
      <w:t>Student</w:t>
    </w:r>
  </w:p>
  <w:p w14:paraId="5D90DE38" w14:textId="77777777" w:rsidR="0055619A" w:rsidRDefault="0055619A" w:rsidP="006C4D2E">
    <w:pPr>
      <w:pStyle w:val="Heading2"/>
      <w:tabs>
        <w:tab w:val="right" w:pos="14317"/>
      </w:tabs>
      <w:spacing w:before="0" w:line="340" w:lineRule="exact"/>
      <w:contextualSpacing/>
      <w:rPr>
        <w:b/>
        <w:bCs/>
        <w:color w:val="auto"/>
        <w:sz w:val="36"/>
        <w:szCs w:val="36"/>
        <w:lang w:val="en-AU"/>
      </w:rPr>
    </w:pPr>
    <w:r w:rsidRPr="002E31A4">
      <w:rPr>
        <w:b/>
        <w:bCs/>
        <w:color w:val="auto"/>
        <w:sz w:val="36"/>
        <w:szCs w:val="36"/>
        <w:lang w:val="en-AU"/>
      </w:rPr>
      <w:t>Instructions</w:t>
    </w:r>
    <w:r w:rsidRPr="006C4D2E">
      <w:rPr>
        <w:noProof/>
      </w:rPr>
      <w:t xml:space="preserve"> </w:t>
    </w:r>
  </w:p>
  <w:bookmarkEnd w:id="7"/>
  <w:bookmarkEnd w:id="8"/>
  <w:bookmarkEnd w:id="9"/>
  <w:bookmarkEnd w:id="10"/>
  <w:p w14:paraId="19A9F39F" w14:textId="77777777" w:rsidR="0055619A" w:rsidRDefault="005561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0.3pt;height:10.3pt" o:bullet="t">
        <v:imagedata r:id="rId1" o:title="square"/>
      </v:shape>
    </w:pict>
  </w:numPicBullet>
  <w:abstractNum w:abstractNumId="0" w15:restartNumberingAfterBreak="0">
    <w:nsid w:val="FFFFFF7E"/>
    <w:multiLevelType w:val="singleLevel"/>
    <w:tmpl w:val="D60AF1AE"/>
    <w:lvl w:ilvl="0">
      <w:start w:val="1"/>
      <w:numFmt w:val="lowerLetter"/>
      <w:pStyle w:val="ListNumber3"/>
      <w:lvlText w:val="%1."/>
      <w:lvlJc w:val="left"/>
      <w:pPr>
        <w:ind w:left="926" w:hanging="360"/>
      </w:pPr>
    </w:lvl>
  </w:abstractNum>
  <w:abstractNum w:abstractNumId="1" w15:restartNumberingAfterBreak="0">
    <w:nsid w:val="FFFFFF7F"/>
    <w:multiLevelType w:val="singleLevel"/>
    <w:tmpl w:val="B8623182"/>
    <w:lvl w:ilvl="0">
      <w:start w:val="1"/>
      <w:numFmt w:val="lowerLetter"/>
      <w:pStyle w:val="ListNumber2"/>
      <w:lvlText w:val="%1."/>
      <w:lvlJc w:val="left"/>
      <w:pPr>
        <w:ind w:left="643" w:hanging="360"/>
      </w:pPr>
    </w:lvl>
  </w:abstractNum>
  <w:abstractNum w:abstractNumId="2" w15:restartNumberingAfterBreak="0">
    <w:nsid w:val="FFFFFF88"/>
    <w:multiLevelType w:val="singleLevel"/>
    <w:tmpl w:val="FC0E51D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98B2559E"/>
    <w:lvl w:ilvl="0">
      <w:start w:val="1"/>
      <w:numFmt w:val="bullet"/>
      <w:pStyle w:val="List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</w:abstractNum>
  <w:abstractNum w:abstractNumId="4" w15:restartNumberingAfterBreak="0">
    <w:nsid w:val="00E216D0"/>
    <w:multiLevelType w:val="hybridMultilevel"/>
    <w:tmpl w:val="DB0288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FA298B"/>
    <w:multiLevelType w:val="hybridMultilevel"/>
    <w:tmpl w:val="FF76DEB4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D06C2"/>
    <w:multiLevelType w:val="hybridMultilevel"/>
    <w:tmpl w:val="FEDCDF3E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175E3"/>
    <w:multiLevelType w:val="hybridMultilevel"/>
    <w:tmpl w:val="B13E06CC"/>
    <w:lvl w:ilvl="0" w:tplc="3B766642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C090001">
      <w:start w:val="1"/>
      <w:numFmt w:val="bullet"/>
      <w:lvlText w:val=""/>
      <w:lvlJc w:val="left"/>
      <w:pPr>
        <w:ind w:left="148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E2D55"/>
    <w:multiLevelType w:val="hybridMultilevel"/>
    <w:tmpl w:val="98C64AFA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156498"/>
    <w:multiLevelType w:val="hybridMultilevel"/>
    <w:tmpl w:val="F4028F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77273"/>
    <w:multiLevelType w:val="hybridMultilevel"/>
    <w:tmpl w:val="F5B26C0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9557A"/>
    <w:multiLevelType w:val="hybridMultilevel"/>
    <w:tmpl w:val="EA3485AE"/>
    <w:lvl w:ilvl="0" w:tplc="DA8A863A">
      <w:start w:val="1"/>
      <w:numFmt w:val="decimal"/>
      <w:lvlText w:val="Question %1:"/>
      <w:lvlJc w:val="left"/>
      <w:pPr>
        <w:ind w:left="36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B771B"/>
    <w:multiLevelType w:val="hybridMultilevel"/>
    <w:tmpl w:val="0BB43D3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E65A3F"/>
    <w:multiLevelType w:val="hybridMultilevel"/>
    <w:tmpl w:val="3738CD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AA29AC"/>
    <w:multiLevelType w:val="hybridMultilevel"/>
    <w:tmpl w:val="004E0178"/>
    <w:lvl w:ilvl="0" w:tplc="5A6C44A0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color w:val="auto"/>
      </w:rPr>
    </w:lvl>
    <w:lvl w:ilvl="1" w:tplc="C99C200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A841635"/>
    <w:multiLevelType w:val="hybridMultilevel"/>
    <w:tmpl w:val="626EA47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D343B"/>
    <w:multiLevelType w:val="hybridMultilevel"/>
    <w:tmpl w:val="101EC5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D55BFB"/>
    <w:multiLevelType w:val="hybridMultilevel"/>
    <w:tmpl w:val="B7F0FD70"/>
    <w:lvl w:ilvl="0" w:tplc="3B766642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F0EDD"/>
    <w:multiLevelType w:val="hybridMultilevel"/>
    <w:tmpl w:val="B28E6C92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335443"/>
    <w:multiLevelType w:val="hybridMultilevel"/>
    <w:tmpl w:val="88746A9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DA22E2"/>
    <w:multiLevelType w:val="hybridMultilevel"/>
    <w:tmpl w:val="E60E2F7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B96F6B"/>
    <w:multiLevelType w:val="hybridMultilevel"/>
    <w:tmpl w:val="DC485F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C707CE"/>
    <w:multiLevelType w:val="hybridMultilevel"/>
    <w:tmpl w:val="4B020860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E84800"/>
    <w:multiLevelType w:val="hybridMultilevel"/>
    <w:tmpl w:val="F510FC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453711">
    <w:abstractNumId w:val="3"/>
  </w:num>
  <w:num w:numId="2" w16cid:durableId="1569149797">
    <w:abstractNumId w:val="3"/>
  </w:num>
  <w:num w:numId="3" w16cid:durableId="75784617">
    <w:abstractNumId w:val="2"/>
  </w:num>
  <w:num w:numId="4" w16cid:durableId="1578589601">
    <w:abstractNumId w:val="2"/>
  </w:num>
  <w:num w:numId="5" w16cid:durableId="130944431">
    <w:abstractNumId w:val="1"/>
  </w:num>
  <w:num w:numId="6" w16cid:durableId="393940969">
    <w:abstractNumId w:val="1"/>
  </w:num>
  <w:num w:numId="7" w16cid:durableId="221403200">
    <w:abstractNumId w:val="0"/>
  </w:num>
  <w:num w:numId="8" w16cid:durableId="162942156">
    <w:abstractNumId w:val="0"/>
  </w:num>
  <w:num w:numId="9" w16cid:durableId="940840822">
    <w:abstractNumId w:val="23"/>
  </w:num>
  <w:num w:numId="10" w16cid:durableId="1820070550">
    <w:abstractNumId w:val="9"/>
  </w:num>
  <w:num w:numId="11" w16cid:durableId="2000500309">
    <w:abstractNumId w:val="14"/>
  </w:num>
  <w:num w:numId="12" w16cid:durableId="52048898">
    <w:abstractNumId w:val="11"/>
  </w:num>
  <w:num w:numId="13" w16cid:durableId="280262499">
    <w:abstractNumId w:val="17"/>
  </w:num>
  <w:num w:numId="14" w16cid:durableId="592669896">
    <w:abstractNumId w:val="21"/>
  </w:num>
  <w:num w:numId="15" w16cid:durableId="1646159984">
    <w:abstractNumId w:val="7"/>
  </w:num>
  <w:num w:numId="16" w16cid:durableId="1854147198">
    <w:abstractNumId w:val="15"/>
  </w:num>
  <w:num w:numId="17" w16cid:durableId="1739666778">
    <w:abstractNumId w:val="10"/>
  </w:num>
  <w:num w:numId="18" w16cid:durableId="1376812959">
    <w:abstractNumId w:val="12"/>
  </w:num>
  <w:num w:numId="19" w16cid:durableId="1420954459">
    <w:abstractNumId w:val="4"/>
  </w:num>
  <w:num w:numId="20" w16cid:durableId="1162620971">
    <w:abstractNumId w:val="19"/>
  </w:num>
  <w:num w:numId="21" w16cid:durableId="1747218070">
    <w:abstractNumId w:val="13"/>
  </w:num>
  <w:num w:numId="22" w16cid:durableId="645823271">
    <w:abstractNumId w:val="6"/>
  </w:num>
  <w:num w:numId="23" w16cid:durableId="910388058">
    <w:abstractNumId w:val="20"/>
  </w:num>
  <w:num w:numId="24" w16cid:durableId="1544515167">
    <w:abstractNumId w:val="22"/>
  </w:num>
  <w:num w:numId="25" w16cid:durableId="702362232">
    <w:abstractNumId w:val="5"/>
  </w:num>
  <w:num w:numId="26" w16cid:durableId="684134520">
    <w:abstractNumId w:val="8"/>
  </w:num>
  <w:num w:numId="27" w16cid:durableId="1267077410">
    <w:abstractNumId w:val="18"/>
  </w:num>
  <w:num w:numId="28" w16cid:durableId="153768329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isa Toogood">
    <w15:presenceInfo w15:providerId="AD" w15:userId="S::Lisa.Toogood@tafesa.edu.au::70a77a87-81f2-4ce9-a8af-2bcd370f6024"/>
  </w15:person>
  <w15:person w15:author="KT Lau">
    <w15:presenceInfo w15:providerId="AD" w15:userId="S::KT.Lau@tafesa.edu.au::80a5a198-7db6-4801-ae26-e75d6dd3e9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4B"/>
    <w:rsid w:val="00000992"/>
    <w:rsid w:val="0001217C"/>
    <w:rsid w:val="000220BC"/>
    <w:rsid w:val="00035B79"/>
    <w:rsid w:val="000509D5"/>
    <w:rsid w:val="000564BD"/>
    <w:rsid w:val="000A067E"/>
    <w:rsid w:val="000C57BA"/>
    <w:rsid w:val="000C5903"/>
    <w:rsid w:val="000F195B"/>
    <w:rsid w:val="0012248A"/>
    <w:rsid w:val="001741A4"/>
    <w:rsid w:val="001775E1"/>
    <w:rsid w:val="00184DE6"/>
    <w:rsid w:val="0020332F"/>
    <w:rsid w:val="00283979"/>
    <w:rsid w:val="002A5809"/>
    <w:rsid w:val="002D1944"/>
    <w:rsid w:val="002D1AF7"/>
    <w:rsid w:val="002D7C1C"/>
    <w:rsid w:val="002E31A4"/>
    <w:rsid w:val="002F4687"/>
    <w:rsid w:val="00316B93"/>
    <w:rsid w:val="00337833"/>
    <w:rsid w:val="00366415"/>
    <w:rsid w:val="0039131C"/>
    <w:rsid w:val="003931B8"/>
    <w:rsid w:val="003A3343"/>
    <w:rsid w:val="003B13C3"/>
    <w:rsid w:val="003B7014"/>
    <w:rsid w:val="003C5135"/>
    <w:rsid w:val="003C6E63"/>
    <w:rsid w:val="00407A7E"/>
    <w:rsid w:val="00410E10"/>
    <w:rsid w:val="00411657"/>
    <w:rsid w:val="00416410"/>
    <w:rsid w:val="00442C1E"/>
    <w:rsid w:val="004479E4"/>
    <w:rsid w:val="004728E7"/>
    <w:rsid w:val="004748DE"/>
    <w:rsid w:val="004D2752"/>
    <w:rsid w:val="004E6CDE"/>
    <w:rsid w:val="004E7272"/>
    <w:rsid w:val="004F4919"/>
    <w:rsid w:val="004F77CB"/>
    <w:rsid w:val="005077F0"/>
    <w:rsid w:val="00510D83"/>
    <w:rsid w:val="00520587"/>
    <w:rsid w:val="005551E0"/>
    <w:rsid w:val="0055619A"/>
    <w:rsid w:val="005716F3"/>
    <w:rsid w:val="0058660F"/>
    <w:rsid w:val="00591013"/>
    <w:rsid w:val="005A5370"/>
    <w:rsid w:val="005E15D3"/>
    <w:rsid w:val="005E195A"/>
    <w:rsid w:val="005F5438"/>
    <w:rsid w:val="00607E89"/>
    <w:rsid w:val="00621927"/>
    <w:rsid w:val="00621B7B"/>
    <w:rsid w:val="006354CE"/>
    <w:rsid w:val="006949D0"/>
    <w:rsid w:val="00697183"/>
    <w:rsid w:val="006A1BC5"/>
    <w:rsid w:val="006C1225"/>
    <w:rsid w:val="006C4D2E"/>
    <w:rsid w:val="00706F3E"/>
    <w:rsid w:val="00714E4E"/>
    <w:rsid w:val="007416A3"/>
    <w:rsid w:val="007460B9"/>
    <w:rsid w:val="00753B90"/>
    <w:rsid w:val="007870C6"/>
    <w:rsid w:val="007900FB"/>
    <w:rsid w:val="007B056E"/>
    <w:rsid w:val="007D1B8F"/>
    <w:rsid w:val="007D5285"/>
    <w:rsid w:val="007D57D7"/>
    <w:rsid w:val="007D61C7"/>
    <w:rsid w:val="007E4551"/>
    <w:rsid w:val="008300D3"/>
    <w:rsid w:val="00854F34"/>
    <w:rsid w:val="008723BD"/>
    <w:rsid w:val="00876C5C"/>
    <w:rsid w:val="0087704B"/>
    <w:rsid w:val="008F1FDB"/>
    <w:rsid w:val="008F442C"/>
    <w:rsid w:val="009029E4"/>
    <w:rsid w:val="0090529A"/>
    <w:rsid w:val="009150EA"/>
    <w:rsid w:val="00925D58"/>
    <w:rsid w:val="009264A9"/>
    <w:rsid w:val="009269F3"/>
    <w:rsid w:val="00932085"/>
    <w:rsid w:val="00940F52"/>
    <w:rsid w:val="0096557A"/>
    <w:rsid w:val="00986A5D"/>
    <w:rsid w:val="009A0630"/>
    <w:rsid w:val="009B4F0E"/>
    <w:rsid w:val="009F5C25"/>
    <w:rsid w:val="00A67995"/>
    <w:rsid w:val="00A70CA8"/>
    <w:rsid w:val="00A93630"/>
    <w:rsid w:val="00AA7936"/>
    <w:rsid w:val="00AC4057"/>
    <w:rsid w:val="00B0537C"/>
    <w:rsid w:val="00B13B12"/>
    <w:rsid w:val="00B30839"/>
    <w:rsid w:val="00B339EE"/>
    <w:rsid w:val="00B404A6"/>
    <w:rsid w:val="00B476F7"/>
    <w:rsid w:val="00B516DF"/>
    <w:rsid w:val="00B779D5"/>
    <w:rsid w:val="00B84157"/>
    <w:rsid w:val="00B8754D"/>
    <w:rsid w:val="00BD408C"/>
    <w:rsid w:val="00BE55DF"/>
    <w:rsid w:val="00C00D30"/>
    <w:rsid w:val="00C02543"/>
    <w:rsid w:val="00C15BE2"/>
    <w:rsid w:val="00C418A8"/>
    <w:rsid w:val="00C5093C"/>
    <w:rsid w:val="00C548BE"/>
    <w:rsid w:val="00CA2F2B"/>
    <w:rsid w:val="00CC50A8"/>
    <w:rsid w:val="00D77177"/>
    <w:rsid w:val="00D93497"/>
    <w:rsid w:val="00DA3761"/>
    <w:rsid w:val="00DC401F"/>
    <w:rsid w:val="00DD004C"/>
    <w:rsid w:val="00DE11FD"/>
    <w:rsid w:val="00DF0FF9"/>
    <w:rsid w:val="00E15F31"/>
    <w:rsid w:val="00E258EC"/>
    <w:rsid w:val="00E43419"/>
    <w:rsid w:val="00E46132"/>
    <w:rsid w:val="00E64D8D"/>
    <w:rsid w:val="00E91D19"/>
    <w:rsid w:val="00E97EB3"/>
    <w:rsid w:val="00EA3ABE"/>
    <w:rsid w:val="00EB3ED2"/>
    <w:rsid w:val="00EC013F"/>
    <w:rsid w:val="00EE12FB"/>
    <w:rsid w:val="00F3399F"/>
    <w:rsid w:val="00F43050"/>
    <w:rsid w:val="00F65119"/>
    <w:rsid w:val="00F74093"/>
    <w:rsid w:val="00F934C5"/>
    <w:rsid w:val="00FA1E6F"/>
    <w:rsid w:val="00FB6FF1"/>
    <w:rsid w:val="00FC274C"/>
    <w:rsid w:val="00FE3380"/>
    <w:rsid w:val="00FF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E0952"/>
  <w15:chartTrackingRefBased/>
  <w15:docId w15:val="{AD37376A-2A7E-48C0-8C2C-68D63AFD3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A4"/>
    <w:pPr>
      <w:spacing w:after="0" w:line="240" w:lineRule="auto"/>
    </w:pPr>
    <w:rPr>
      <w:rFonts w:ascii="Arial" w:hAnsi="Arial"/>
      <w:sz w:val="20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1A4"/>
    <w:pPr>
      <w:keepNext/>
      <w:keepLines/>
      <w:spacing w:before="240"/>
      <w:outlineLvl w:val="0"/>
    </w:pPr>
    <w:rPr>
      <w:rFonts w:eastAsiaTheme="majorEastAsia" w:cstheme="majorBidi"/>
      <w:color w:val="404040" w:themeColor="text1" w:themeTint="BF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A4"/>
    <w:pPr>
      <w:keepNext/>
      <w:keepLines/>
      <w:spacing w:before="40"/>
      <w:outlineLvl w:val="1"/>
    </w:pPr>
    <w:rPr>
      <w:rFonts w:eastAsiaTheme="majorEastAsia" w:cstheme="majorBidi"/>
      <w:color w:val="404040" w:themeColor="text1" w:themeTint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semiHidden/>
    <w:rsid w:val="002E31A4"/>
    <w:pPr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Heading1"/>
    <w:link w:val="HeaderChar"/>
    <w:uiPriority w:val="99"/>
    <w:unhideWhenUsed/>
    <w:rsid w:val="002E31A4"/>
    <w:pPr>
      <w:tabs>
        <w:tab w:val="right" w:pos="9638"/>
      </w:tabs>
      <w:spacing w:before="0"/>
      <w:contextualSpacing/>
    </w:pPr>
    <w:rPr>
      <w:b/>
      <w:bCs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2E31A4"/>
    <w:rPr>
      <w:rFonts w:ascii="Arial" w:eastAsiaTheme="majorEastAsia" w:hAnsi="Arial" w:cstheme="majorBidi"/>
      <w:b/>
      <w:bCs/>
      <w:color w:val="404040" w:themeColor="text1" w:themeTint="BF"/>
      <w:sz w:val="32"/>
      <w:szCs w:val="3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2E31A4"/>
    <w:pPr>
      <w:pBdr>
        <w:top w:val="single" w:sz="4" w:space="10" w:color="auto"/>
      </w:pBdr>
      <w:tabs>
        <w:tab w:val="center" w:pos="4513"/>
        <w:tab w:val="right" w:pos="902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2E31A4"/>
    <w:rPr>
      <w:rFonts w:ascii="Arial" w:hAnsi="Arial"/>
      <w:sz w:val="16"/>
      <w:szCs w:val="24"/>
      <w:lang w:val="en-GB"/>
    </w:rPr>
  </w:style>
  <w:style w:type="table" w:styleId="TableGrid">
    <w:name w:val="Table Grid"/>
    <w:basedOn w:val="TableNormal"/>
    <w:uiPriority w:val="39"/>
    <w:rsid w:val="002E31A4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rsid w:val="00035B79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1741A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1A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1A4"/>
    <w:rPr>
      <w:rFonts w:ascii="Times New Roman" w:hAnsi="Times New Roman" w:cs="Times New Roman"/>
      <w:sz w:val="18"/>
      <w:szCs w:val="18"/>
      <w:lang w:val="en-GB"/>
    </w:rPr>
  </w:style>
  <w:style w:type="paragraph" w:customStyle="1" w:styleId="ExampleText">
    <w:name w:val="Example Text"/>
    <w:basedOn w:val="Normal"/>
    <w:qFormat/>
    <w:rsid w:val="002E31A4"/>
    <w:rPr>
      <w:i/>
    </w:rPr>
  </w:style>
  <w:style w:type="paragraph" w:customStyle="1" w:styleId="BodyTextItalic">
    <w:name w:val="Body Text Italic"/>
    <w:basedOn w:val="ExampleText"/>
    <w:qFormat/>
    <w:rsid w:val="002E31A4"/>
    <w:rPr>
      <w:i w:val="0"/>
    </w:rPr>
  </w:style>
  <w:style w:type="table" w:customStyle="1" w:styleId="DefaultTable">
    <w:name w:val="Default Table"/>
    <w:qFormat/>
    <w:rsid w:val="002E31A4"/>
    <w:pPr>
      <w:spacing w:after="0" w:line="240" w:lineRule="auto"/>
    </w:pPr>
    <w:rPr>
      <w:rFonts w:ascii="Minion Pro" w:eastAsia="Times New Roman" w:hAnsi="Minion Pro" w:cs="Minion Pro"/>
      <w:sz w:val="24"/>
      <w:szCs w:val="20"/>
      <w:lang w:val="en-GB" w:eastAsia="en-GB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E31A4"/>
    <w:rPr>
      <w:rFonts w:ascii="Arial" w:eastAsiaTheme="majorEastAsia" w:hAnsi="Arial" w:cstheme="majorBidi"/>
      <w:color w:val="404040" w:themeColor="text1" w:themeTint="BF"/>
      <w:sz w:val="5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2E31A4"/>
    <w:rPr>
      <w:rFonts w:ascii="Arial" w:eastAsiaTheme="majorEastAsia" w:hAnsi="Arial" w:cstheme="majorBidi"/>
      <w:color w:val="404040" w:themeColor="text1" w:themeTint="BF"/>
      <w:sz w:val="28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9"/>
    <w:semiHidden/>
    <w:rsid w:val="002E31A4"/>
    <w:rPr>
      <w:rFonts w:ascii="Arial" w:hAnsi="Arial"/>
      <w:b/>
      <w:sz w:val="20"/>
      <w:szCs w:val="24"/>
      <w:lang w:val="en-GB"/>
    </w:rPr>
  </w:style>
  <w:style w:type="paragraph" w:styleId="ListBullet">
    <w:name w:val="List Bullet"/>
    <w:basedOn w:val="Normal"/>
    <w:uiPriority w:val="99"/>
    <w:unhideWhenUsed/>
    <w:rsid w:val="002E31A4"/>
    <w:pPr>
      <w:numPr>
        <w:numId w:val="2"/>
      </w:numPr>
      <w:spacing w:line="360" w:lineRule="auto"/>
    </w:pPr>
  </w:style>
  <w:style w:type="paragraph" w:styleId="ListNumber">
    <w:name w:val="List Number"/>
    <w:basedOn w:val="Normal"/>
    <w:uiPriority w:val="99"/>
    <w:unhideWhenUsed/>
    <w:rsid w:val="002E31A4"/>
    <w:pPr>
      <w:numPr>
        <w:numId w:val="4"/>
      </w:numPr>
    </w:pPr>
  </w:style>
  <w:style w:type="paragraph" w:styleId="ListNumber2">
    <w:name w:val="List Number 2"/>
    <w:basedOn w:val="Normal"/>
    <w:uiPriority w:val="99"/>
    <w:unhideWhenUsed/>
    <w:rsid w:val="002E31A4"/>
    <w:pPr>
      <w:numPr>
        <w:numId w:val="6"/>
      </w:numPr>
    </w:pPr>
  </w:style>
  <w:style w:type="paragraph" w:styleId="ListNumber3">
    <w:name w:val="List Number 3"/>
    <w:basedOn w:val="Normal"/>
    <w:uiPriority w:val="99"/>
    <w:unhideWhenUsed/>
    <w:rsid w:val="002E31A4"/>
    <w:pPr>
      <w:numPr>
        <w:numId w:val="8"/>
      </w:numPr>
    </w:pPr>
  </w:style>
  <w:style w:type="character" w:styleId="PageNumber">
    <w:name w:val="page number"/>
    <w:basedOn w:val="DefaultParagraphFont"/>
    <w:uiPriority w:val="99"/>
    <w:semiHidden/>
    <w:unhideWhenUsed/>
    <w:rsid w:val="002E31A4"/>
    <w:rPr>
      <w:rFonts w:ascii="Arial" w:hAnsi="Arial"/>
      <w:b w:val="0"/>
      <w:i w:val="0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308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0839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0839"/>
    <w:rPr>
      <w:rFonts w:ascii="Arial" w:hAnsi="Arial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08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0839"/>
    <w:rPr>
      <w:rFonts w:ascii="Arial" w:hAnsi="Arial"/>
      <w:b/>
      <w:bC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B308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839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15F31"/>
  </w:style>
  <w:style w:type="paragraph" w:styleId="ListParagraph">
    <w:name w:val="List Paragraph"/>
    <w:aliases w:val="List Paragraph1,Single bullet style,Bullets,Table numbering,Questions and numbered lists"/>
    <w:basedOn w:val="Normal"/>
    <w:link w:val="ListParagraphChar"/>
    <w:uiPriority w:val="34"/>
    <w:qFormat/>
    <w:rsid w:val="009269F3"/>
    <w:pPr>
      <w:ind w:left="720"/>
      <w:contextualSpacing/>
    </w:pPr>
  </w:style>
  <w:style w:type="character" w:customStyle="1" w:styleId="ListParagraphChar">
    <w:name w:val="List Paragraph Char"/>
    <w:aliases w:val="List Paragraph1 Char,Single bullet style Char,Bullets Char,Table numbering Char,Questions and numbered lists Char"/>
    <w:basedOn w:val="DefaultParagraphFont"/>
    <w:link w:val="ListParagraph"/>
    <w:uiPriority w:val="34"/>
    <w:locked/>
    <w:rsid w:val="0090529A"/>
    <w:rPr>
      <w:rFonts w:ascii="Arial" w:hAnsi="Arial"/>
      <w:sz w:val="20"/>
      <w:szCs w:val="24"/>
      <w:lang w:val="en-GB"/>
    </w:rPr>
  </w:style>
  <w:style w:type="character" w:customStyle="1" w:styleId="eop">
    <w:name w:val="eop"/>
    <w:basedOn w:val="DefaultParagraphFont"/>
    <w:rsid w:val="00442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5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footer" Target="footer1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header" Target="header2.xm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hyperlink" Target="https://www.tafesa.edu.au/apply-enrol/before-starting/student-policies/assessment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microsoft.com/office/2011/relationships/people" Target="peop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AFESA\2021_S1\QES_ICT20\Templates_New\ASI-Assessment%20Student%20Instructions%20ITStudi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40B9952F1C0A4DBB8184C3ACC36467" ma:contentTypeVersion="113" ma:contentTypeDescription="Create a new document." ma:contentTypeScope="" ma:versionID="c2bc70c21598aa703234441ab20b6559">
  <xsd:schema xmlns:xsd="http://www.w3.org/2001/XMLSchema" xmlns:xs="http://www.w3.org/2001/XMLSchema" xmlns:p="http://schemas.microsoft.com/office/2006/metadata/properties" xmlns:ns2="1c07d8c7-c900-4f17-8efa-882eb357c716" xmlns:ns3="3b32f6f0-ddcd-4e66-a0c8-12c7c6b50ecf" xmlns:ns4="b6bdf438-5d47-484a-a861-ca21256032dd" targetNamespace="http://schemas.microsoft.com/office/2006/metadata/properties" ma:root="true" ma:fieldsID="e58d3b176ad387003b643f3c51113770" ns2:_="" ns3:_="" ns4:_="">
    <xsd:import namespace="1c07d8c7-c900-4f17-8efa-882eb357c716"/>
    <xsd:import namespace="3b32f6f0-ddcd-4e66-a0c8-12c7c6b50ecf"/>
    <xsd:import namespace="b6bdf438-5d47-484a-a861-ca21256032dd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2:Assessment_x0020_Instrument_x0020_Identifier" minOccurs="0"/>
                <xsd:element ref="ns2:MediaServiceFastMetadata" minOccurs="0"/>
                <xsd:element ref="ns2:MediaServiceMetadata" minOccurs="0"/>
                <xsd:element ref="ns2:Previous_x0020_Document_x0020_State" minOccurs="0"/>
                <xsd:element ref="ns2:Outcome_x0020_For_x0020_Current_x0020_State" minOccurs="0"/>
                <xsd:element ref="ns2:Developer" minOccurs="0"/>
                <xsd:element ref="ns2:Approver" minOccurs="0"/>
                <xsd:element ref="ns2:Quality_x0020_Checker" minOccurs="0"/>
                <xsd:element ref="ns2:Peer_x0020_Reviewer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tadata_x0020_Completed" minOccurs="0"/>
                <xsd:element ref="ns2:Development_x0020_Completed" minOccurs="0"/>
                <xsd:element ref="ns3:BU_x0020_Code" minOccurs="0"/>
                <xsd:element ref="ns4:Release_x0020_Version" minOccurs="0"/>
                <xsd:element ref="ns3:Activity_x0020_Code" minOccurs="0"/>
                <xsd:element ref="ns4:Current_x0020_Version" minOccurs="0"/>
                <xsd:element ref="ns2:Release_x0020_Date" minOccurs="0"/>
                <xsd:element ref="ns3:_dlc_DocId" minOccurs="0"/>
                <xsd:element ref="ns3:_dlc_DocIdUrl" minOccurs="0"/>
                <xsd:element ref="ns3:_dlc_DocIdPersistId" minOccurs="0"/>
                <xsd:element ref="ns4:Document_x0020_State" minOccurs="0"/>
                <xsd:element ref="ns3:SharedWithUsers" minOccurs="0"/>
                <xsd:element ref="ns3:SharedWithDetails" minOccurs="0"/>
                <xsd:element ref="ns2:UOC_x0020_Title" minOccurs="0"/>
                <xsd:element ref="ns2:UOC_x0020_Code" minOccurs="0"/>
                <xsd:element ref="ns2:Change_x0020_Type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File_x0020_Updated" minOccurs="0"/>
                <xsd:element ref="ns4:DateOfCurrentRelease"/>
                <xsd:element ref="ns4:lcf76f155ced4ddcb4097134ff3c332f" minOccurs="0"/>
                <xsd:element ref="ns3:TaxCatchAll" minOccurs="0"/>
                <xsd:element ref="ns4:MediaServiceObjectDetectorVersion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7d8c7-c900-4f17-8efa-882eb357c716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 Code" ma:format="Dropdown" ma:internalName="Document_x0020_Type">
      <xsd:simpleType>
        <xsd:restriction base="dms:Choice">
          <xsd:enumeration value="AAI - Assessment - Assessor Instruction"/>
          <xsd:enumeration value="ACS - Assessment Cover Sheet For Students"/>
          <xsd:enumeration value="AM - Assessment Mapping"/>
          <xsd:enumeration value="AOPR - Assessor Other Party Report"/>
          <xsd:enumeration value="ASI - Assessment - Student Instruction"/>
          <xsd:enumeration value="ASDA - Assessment - Support Documents for Assessors"/>
          <xsd:enumeration value="ASDS - Assessment - Support Documents for Students"/>
          <xsd:enumeration value="ATC - Assessment Task Checklist"/>
          <xsd:enumeration value="ATCD - Assessment Task Checklist Digital"/>
          <xsd:enumeration value="ATCDRR - Assessment Task Checklist Digital Review Report"/>
          <xsd:enumeration value="ATD - Assessment Task Details"/>
          <xsd:enumeration value="PQCR - Panel Quality Check Report"/>
          <xsd:enumeration value="PRR - Peer Review Report"/>
          <xsd:enumeration value="ROA - Record of Assessment"/>
          <xsd:enumeration value="RPLACQ - RPL - Assessor Competency Questions"/>
          <xsd:enumeration value="RPLAER - RPL - Assessor Evidence Recording Summary"/>
          <xsd:enumeration value="RPLAI - RPL - Assessor Instructions"/>
          <xsd:enumeration value="RPLAOPR - RPL - Assessor Other Party Report"/>
          <xsd:enumeration value="RPLTPR - RPL - Tool Peer Review"/>
          <xsd:enumeration value="RPLSEF - RPL - Student Evidence Form"/>
          <xsd:enumeration value="RPLSSA - RPL - Student Self Assessment"/>
          <xsd:enumeration value="TAS - Training and Assessment Strategy"/>
          <xsd:enumeration value="UAO - Unit and Assessment Outline For Students"/>
          <xsd:enumeration value="VOAJ - Validation of Assessment Judgements"/>
        </xsd:restriction>
      </xsd:simpleType>
    </xsd:element>
    <xsd:element name="Assessment_x0020_Instrument_x0020_Identifier" ma:index="2" nillable="true" ma:displayName="Assessment Instrument Identifier" ma:description="Assessment Instrument Identifier must be provided for (doc types ASI, AAI, ASDA, ASDI). Brief description as per metadata table." ma:internalName="Assessment_x0020_Instrument_x0020_Identifier">
      <xsd:simpleType>
        <xsd:restriction base="dms:Text">
          <xsd:maxLength value="255"/>
        </xsd:restriction>
      </xsd:simpleType>
    </xsd:element>
    <xsd:element name="MediaServiceFastMetadata" ma:index="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Previous_x0020_Document_x0020_State" ma:index="10" nillable="true" ma:displayName="Previous Document State" ma:format="Dropdown" ma:hidden="true" ma:internalName="Previous_x0020_Document_x0020_State" ma:readOnly="false">
      <xsd:simpleType>
        <xsd:restriction base="dms:Choice">
          <xsd:enumeration value="Developer Work Completed"/>
          <xsd:enumeration value="Metadata Completed"/>
          <xsd:enumeration value="Waiting for Developer"/>
          <xsd:enumeration value="Waiting for Metadata Input"/>
        </xsd:restriction>
      </xsd:simpleType>
    </xsd:element>
    <xsd:element name="Outcome_x0020_For_x0020_Current_x0020_State" ma:index="13" nillable="true" ma:displayName="Document Set State" ma:default="Waiting for Developer" ma:format="Dropdown" ma:hidden="true" ma:internalName="Outcome_x0020_For_x0020_Current_x0020_State" ma:readOnly="false">
      <xsd:simpleType>
        <xsd:restriction base="dms:Choice">
          <xsd:enumeration value="Waiting for Developer"/>
          <xsd:enumeration value="Waiting for Peer Reviewer"/>
          <xsd:enumeration value="Waiting for Quality Checker"/>
          <xsd:enumeration value="Waiting for Approver"/>
          <xsd:enumeration value="Waiting for Second Quality Checker"/>
          <xsd:enumeration value="Waiting for SQO Compliance Check"/>
          <xsd:enumeration value="Waiting for Presentation Review"/>
          <xsd:enumeration value="Waiting for Release"/>
          <xsd:enumeration value="UOC Released"/>
        </xsd:restriction>
      </xsd:simpleType>
    </xsd:element>
    <xsd:element name="Developer" ma:index="14" nillable="true" ma:displayName="Developer" ma:hidden="true" ma:list="UserInfo" ma:SharePointGroup="0" ma:internalName="Develop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pprover" ma:index="15" nillable="true" ma:displayName="Approver" ma:hidden="true" ma:list="UserInfo" ma:SharePointGroup="0" ma:internalName="Approv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Quality_x0020_Checker" ma:index="16" nillable="true" ma:displayName="Quality Checker" ma:hidden="true" ma:list="UserInfo" ma:SharePointGroup="0" ma:internalName="Quality_x0020_Check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eer_x0020_Reviewer" ma:index="17" nillable="true" ma:displayName="Peer Reviewer" ma:hidden="true" ma:list="UserInfo" ma:SharePointGroup="0" ma:internalName="Peer_x0020_Review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tadata_x0020_Completed" ma:index="22" nillable="true" ma:displayName="Metadata Completed" ma:default="0" ma:internalName="Metadata_x0020_Completed">
      <xsd:simpleType>
        <xsd:restriction base="dms:Boolean"/>
      </xsd:simpleType>
    </xsd:element>
    <xsd:element name="Development_x0020_Completed" ma:index="23" nillable="true" ma:displayName="Development Completed" ma:default="0" ma:internalName="Development_x0020_Completed">
      <xsd:simpleType>
        <xsd:restriction base="dms:Boolean"/>
      </xsd:simpleType>
    </xsd:element>
    <xsd:element name="Release_x0020_Date" ma:index="28" nillable="true" ma:displayName="Release Date" ma:format="DateOnly" ma:hidden="true" ma:internalName="Release_x0020_Date" ma:readOnly="false">
      <xsd:simpleType>
        <xsd:restriction base="dms:DateTime"/>
      </xsd:simpleType>
    </xsd:element>
    <xsd:element name="UOC_x0020_Title" ma:index="35" nillable="true" ma:displayName="UOC Title" ma:hidden="true" ma:internalName="UOC_x0020_Title" ma:readOnly="false">
      <xsd:simpleType>
        <xsd:restriction base="dms:Text">
          <xsd:maxLength value="255"/>
        </xsd:restriction>
      </xsd:simpleType>
    </xsd:element>
    <xsd:element name="UOC_x0020_Code" ma:index="36" nillable="true" ma:displayName="UOC Code" ma:hidden="true" ma:indexed="true" ma:internalName="UOC_x0020_Code">
      <xsd:simpleType>
        <xsd:restriction base="dms:Text">
          <xsd:maxLength value="255"/>
        </xsd:restriction>
      </xsd:simpleType>
    </xsd:element>
    <xsd:element name="Change_x0020_Type" ma:index="37" nillable="true" ma:displayName="Change Type" ma:default="Major Change" ma:format="Dropdown" ma:hidden="true" ma:internalName="Change_x0020_Type" ma:readOnly="false">
      <xsd:simpleType>
        <xsd:restriction base="dms:Choice">
          <xsd:enumeration value="Major Change"/>
          <xsd:enumeration value="Minor Chang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32f6f0-ddcd-4e66-a0c8-12c7c6b50ecf" elementFormDefault="qualified">
    <xsd:import namespace="http://schemas.microsoft.com/office/2006/documentManagement/types"/>
    <xsd:import namespace="http://schemas.microsoft.com/office/infopath/2007/PartnerControls"/>
    <xsd:element name="BU_x0020_Code" ma:index="24" nillable="true" ma:displayName="BU Code" ma:indexed="true" ma:internalName="BU_x0020_Code0">
      <xsd:simpleType>
        <xsd:restriction base="dms:Text">
          <xsd:maxLength value="255"/>
        </xsd:restriction>
      </xsd:simpleType>
    </xsd:element>
    <xsd:element name="Activity_x0020_Code" ma:index="26" nillable="true" ma:displayName="Activity Code" ma:indexed="true" ma:internalName="Activity_x0020_Code0">
      <xsd:simpleType>
        <xsd:restriction base="dms:Text">
          <xsd:maxLength value="255"/>
        </xsd:restriction>
      </xsd:simpleType>
    </xsd:element>
    <xsd:element name="_dlc_DocId" ma:index="29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0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1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3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5" nillable="true" ma:displayName="Taxonomy Catch All Column" ma:hidden="true" ma:list="{31c8e8f3-b140-4ed2-b424-0492f582280d}" ma:internalName="TaxCatchAll" ma:showField="CatchAllData" ma:web="3b32f6f0-ddcd-4e66-a0c8-12c7c6b50e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bdf438-5d47-484a-a861-ca21256032dd" elementFormDefault="qualified">
    <xsd:import namespace="http://schemas.microsoft.com/office/2006/documentManagement/types"/>
    <xsd:import namespace="http://schemas.microsoft.com/office/infopath/2007/PartnerControls"/>
    <xsd:element name="Release_x0020_Version" ma:index="25" nillable="true" ma:displayName="Release Version" ma:indexed="true" ma:internalName="Release_x0020_Version">
      <xsd:simpleType>
        <xsd:restriction base="dms:Text">
          <xsd:maxLength value="255"/>
        </xsd:restriction>
      </xsd:simpleType>
    </xsd:element>
    <xsd:element name="Current_x0020_Version" ma:index="27" nillable="true" ma:displayName="Current Version" ma:hidden="true" ma:internalName="Current_x0020_Version" ma:readOnly="false">
      <xsd:simpleType>
        <xsd:restriction base="dms:Text">
          <xsd:maxLength value="255"/>
        </xsd:restriction>
      </xsd:simpleType>
    </xsd:element>
    <xsd:element name="Document_x0020_State" ma:index="32" nillable="true" ma:displayName="Document State" ma:default="Waiting for Metadata Input" ma:format="Dropdown" ma:hidden="true" ma:internalName="Document_x0020_State" ma:readOnly="false">
      <xsd:simpleType>
        <xsd:restriction base="dms:Choice">
          <xsd:enumeration value="Developer Work Completed"/>
          <xsd:enumeration value="Waiting for Developer"/>
          <xsd:enumeration value="Waiting for Metadata Input"/>
        </xsd:restriction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ile_x0020_Updated" ma:index="41" nillable="true" ma:displayName="File Updated" ma:default="0" ma:internalName="File_x0020_Updated">
      <xsd:simpleType>
        <xsd:restriction base="dms:Boolean"/>
      </xsd:simpleType>
    </xsd:element>
    <xsd:element name="DateOfCurrentRelease" ma:index="42" ma:displayName="Last Released" ma:format="DateOnly" ma:internalName="DateOfCurrentRelease" ma:readOnly="false">
      <xsd:simpleType>
        <xsd:restriction base="dms:DateTime"/>
      </xsd:simpleType>
    </xsd:element>
    <xsd:element name="lcf76f155ced4ddcb4097134ff3c332f" ma:index="44" nillable="true" ma:taxonomy="true" ma:internalName="lcf76f155ced4ddcb4097134ff3c332f" ma:taxonomyFieldName="MediaServiceImageTags" ma:displayName="Image Tags" ma:readOnly="false" ma:fieldId="{5cf76f15-5ced-4ddc-b409-7134ff3c332f}" ma:taxonomyMulti="true" ma:sspId="4281e1bc-cfd4-46d5-80cf-6a32f66762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4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4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evious_x0020_Document_x0020_State xmlns="1c07d8c7-c900-4f17-8efa-882eb357c716">Waiting for Metadata Input</Previous_x0020_Document_x0020_State>
    <Assessment_x0020_Instrument_x0020_Identifier xmlns="1c07d8c7-c900-4f17-8efa-882eb357c716">Practical Test (Car Towing)</Assessment_x0020_Instrument_x0020_Identifier>
    <Metadata_x0020_Completed xmlns="1c07d8c7-c900-4f17-8efa-882eb357c716">true</Metadata_x0020_Completed>
    <Quality_x0020_Checker xmlns="1c07d8c7-c900-4f17-8efa-882eb357c716">
      <UserInfo>
        <DisplayName>Greg Lynch</DisplayName>
        <AccountId>102</AccountId>
        <AccountType/>
      </UserInfo>
    </Quality_x0020_Checker>
    <UOC_x0020_Code xmlns="1c07d8c7-c900-4f17-8efa-882eb357c716">ICTPRG433</UOC_x0020_Code>
    <Developer xmlns="1c07d8c7-c900-4f17-8efa-882eb357c716">
      <UserInfo>
        <DisplayName>KT Lau</DisplayName>
        <AccountId>89</AccountId>
        <AccountType/>
      </UserInfo>
    </Developer>
    <BU_x0020_Code xmlns="3b32f6f0-ddcd-4e66-a0c8-12c7c6b50ecf">BARTS</BU_x0020_Code>
    <_dlc_DocIdPersistId xmlns="3b32f6f0-ddcd-4e66-a0c8-12c7c6b50ecf" xsi:nil="true"/>
    <Change_x0020_Type xmlns="1c07d8c7-c900-4f17-8efa-882eb357c716">Major Change</Change_x0020_Type>
    <Document_x0020_Type xmlns="1c07d8c7-c900-4f17-8efa-882eb357c716">ASI - Assessment - Student Instruction</Document_x0020_Type>
    <Peer_x0020_Reviewer xmlns="1c07d8c7-c900-4f17-8efa-882eb357c716">
      <UserInfo>
        <DisplayName>Nadil Sundarapperuma</DisplayName>
        <AccountId>50</AccountId>
        <AccountType/>
      </UserInfo>
    </Peer_x0020_Reviewer>
    <Activity_x0020_Code xmlns="3b32f6f0-ddcd-4e66-a0c8-12c7c6b50ecf">KJ</Activity_x0020_Code>
    <Outcome_x0020_For_x0020_Current_x0020_State xmlns="1c07d8c7-c900-4f17-8efa-882eb357c716">Waiting for Release</Outcome_x0020_For_x0020_Current_x0020_State>
    <Release_x0020_Date xmlns="1c07d8c7-c900-4f17-8efa-882eb357c716" xsi:nil="true"/>
    <_dlc_DocIdUrl xmlns="3b32f6f0-ddcd-4e66-a0c8-12c7c6b50ecf">
      <Url xsi:nil="true"/>
      <Description xsi:nil="true"/>
    </_dlc_DocIdUrl>
    <_dlc_DocId xmlns="3b32f6f0-ddcd-4e66-a0c8-12c7c6b50ecf" xsi:nil="true"/>
    <Approver xmlns="1c07d8c7-c900-4f17-8efa-882eb357c716">
      <UserInfo>
        <DisplayName>Frank Annese</DisplayName>
        <AccountId>28</AccountId>
        <AccountType/>
      </UserInfo>
    </Approver>
    <UOC_x0020_Title xmlns="1c07d8c7-c900-4f17-8efa-882eb357c716">Test software developments</UOC_x0020_Title>
    <Development_x0020_Completed xmlns="1c07d8c7-c900-4f17-8efa-882eb357c716">true</Development_x0020_Completed>
    <SharedWithUsers xmlns="3b32f6f0-ddcd-4e66-a0c8-12c7c6b50ecf">
      <UserInfo>
        <DisplayName/>
        <AccountId xsi:nil="true"/>
        <AccountType/>
      </UserInfo>
    </SharedWithUsers>
    <Current_x0020_Version xmlns="b6bdf438-5d47-484a-a861-ca21256032dd">1</Current_x0020_Version>
    <DateOfCurrentRelease xmlns="b6bdf438-5d47-484a-a861-ca21256032dd">2021-11-29T13:30:00+00:00</DateOfCurrentRelease>
    <Document_x0020_State xmlns="b6bdf438-5d47-484a-a861-ca21256032dd">Developer Work Completed</Document_x0020_State>
    <Release_x0020_Version xmlns="b6bdf438-5d47-484a-a861-ca21256032dd">1.0</Release_x0020_Version>
    <File_x0020_Updated xmlns="b6bdf438-5d47-484a-a861-ca21256032dd">false</File_x0020_Updated>
    <TaxCatchAll xmlns="3b32f6f0-ddcd-4e66-a0c8-12c7c6b50ecf" xsi:nil="true"/>
    <lcf76f155ced4ddcb4097134ff3c332f xmlns="b6bdf438-5d47-484a-a861-ca21256032d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4910C02-B6DB-48D0-AA9D-1E8866CBA7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07d8c7-c900-4f17-8efa-882eb357c716"/>
    <ds:schemaRef ds:uri="3b32f6f0-ddcd-4e66-a0c8-12c7c6b50ecf"/>
    <ds:schemaRef ds:uri="b6bdf438-5d47-484a-a861-ca21256032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E328BE-12BF-451E-9C96-9512579BFC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DD9C93-9D82-4D0A-8CD6-605B2323D835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3161C4C3-DC6E-4E5E-9EC7-6A5AD233A365}">
  <ds:schemaRefs>
    <ds:schemaRef ds:uri="http://schemas.microsoft.com/office/2006/metadata/properties"/>
    <ds:schemaRef ds:uri="http://schemas.microsoft.com/office/infopath/2007/PartnerControls"/>
    <ds:schemaRef ds:uri="1c07d8c7-c900-4f17-8efa-882eb357c716"/>
    <ds:schemaRef ds:uri="3b32f6f0-ddcd-4e66-a0c8-12c7c6b50ecf"/>
    <ds:schemaRef ds:uri="b6bdf438-5d47-484a-a861-ca21256032d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ASI-Assessment Student Instructions ITStudies</Template>
  <TotalTime>144</TotalTime>
  <Pages>17</Pages>
  <Words>2397</Words>
  <Characters>13664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Lau</dc:creator>
  <cp:keywords/>
  <dc:description/>
  <cp:lastModifiedBy>Travis Griggs</cp:lastModifiedBy>
  <cp:revision>33</cp:revision>
  <dcterms:created xsi:type="dcterms:W3CDTF">2021-09-05T21:46:00Z</dcterms:created>
  <dcterms:modified xsi:type="dcterms:W3CDTF">2024-12-04T10:25:00Z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0x0101009740B9952F1C0A4DBB8184C3ACC36467</vt:lpwstr>
  </property>
  <property fmtid="{D5CDD505-2E9C-101B-9397-08002B2CF9AE}" pid="3" name="Change Type">
    <vt:lpwstr>Major Change</vt:lpwstr>
  </property>
  <property fmtid="{D5CDD505-2E9C-101B-9397-08002B2CF9AE}" pid="4" name="_dlc_DocIdItemGuid">
    <vt:lpwstr>dd84535d-afbe-4855-a45a-de3fa2f96d47</vt:lpwstr>
  </property>
  <property fmtid="{D5CDD505-2E9C-101B-9397-08002B2CF9AE}" pid="5" name="Validation of Assessment Judgements Completed">
    <vt:bool>false</vt:bool>
  </property>
  <property fmtid="{D5CDD505-2E9C-101B-9397-08002B2CF9AE}" pid="6" name="Outcome From Last Check">
    <vt:lpwstr>--Select--</vt:lpwstr>
  </property>
  <property fmtid="{D5CDD505-2E9C-101B-9397-08002B2CF9AE}" pid="7" name="Approver Outcome">
    <vt:lpwstr>None</vt:lpwstr>
  </property>
  <property fmtid="{D5CDD505-2E9C-101B-9397-08002B2CF9AE}" pid="8" name="Document Set Development Type">
    <vt:lpwstr>New</vt:lpwstr>
  </property>
  <property fmtid="{D5CDD505-2E9C-101B-9397-08002B2CF9AE}" pid="9" name="Work Completed">
    <vt:bool>false</vt:bool>
  </property>
  <property fmtid="{D5CDD505-2E9C-101B-9397-08002B2CF9AE}" pid="10" name="_docset_NoMedatataSyncRequired">
    <vt:lpwstr>False</vt:lpwstr>
  </property>
  <property fmtid="{D5CDD505-2E9C-101B-9397-08002B2CF9AE}" pid="11" name="Release HTML">
    <vt:lpwstr/>
  </property>
  <property fmtid="{D5CDD505-2E9C-101B-9397-08002B2CF9AE}" pid="12" name="UOCSearchable">
    <vt:lpwstr/>
  </property>
  <property fmtid="{D5CDD505-2E9C-101B-9397-08002B2CF9AE}" pid="13" name="DocumentSetDescription">
    <vt:lpwstr/>
  </property>
  <property fmtid="{D5CDD505-2E9C-101B-9397-08002B2CF9AE}" pid="14" name="xd_ProgID">
    <vt:lpwstr/>
  </property>
  <property fmtid="{D5CDD505-2E9C-101B-9397-08002B2CF9AE}" pid="15" name="Cluster Identifier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Previous State">
    <vt:lpwstr/>
  </property>
  <property fmtid="{D5CDD505-2E9C-101B-9397-08002B2CF9AE}" pid="19" name="ComplianceAssetId">
    <vt:lpwstr/>
  </property>
  <property fmtid="{D5CDD505-2E9C-101B-9397-08002B2CF9AE}" pid="20" name="Master Repo Id">
    <vt:lpwstr/>
  </property>
  <property fmtid="{D5CDD505-2E9C-101B-9397-08002B2CF9AE}" pid="21" name="TemplateUrl">
    <vt:lpwstr/>
  </property>
  <property fmtid="{D5CDD505-2E9C-101B-9397-08002B2CF9AE}" pid="22" name="COVID-19 Remote Adaption">
    <vt:lpwstr/>
  </property>
  <property fmtid="{D5CDD505-2E9C-101B-9397-08002B2CF9AE}" pid="23" name="ActivityCodeDescription">
    <vt:lpwstr/>
  </property>
  <property fmtid="{D5CDD505-2E9C-101B-9397-08002B2CF9AE}" pid="24" name="_ExtendedDescription">
    <vt:lpwstr/>
  </property>
  <property fmtid="{D5CDD505-2E9C-101B-9397-08002B2CF9AE}" pid="25" name="DS Development Cycle">
    <vt:lpwstr/>
  </property>
  <property fmtid="{D5CDD505-2E9C-101B-9397-08002B2CF9AE}" pid="26" name="URL">
    <vt:lpwstr/>
  </property>
  <property fmtid="{D5CDD505-2E9C-101B-9397-08002B2CF9AE}" pid="27" name="xd_Signature">
    <vt:bool>false</vt:bool>
  </property>
  <property fmtid="{D5CDD505-2E9C-101B-9397-08002B2CF9AE}" pid="28" name="DocTypeCodeQual">
    <vt:lpwstr/>
  </property>
  <property fmtid="{D5CDD505-2E9C-101B-9397-08002B2CF9AE}" pid="29" name="Is Archiving">
    <vt:bool>false</vt:bool>
  </property>
  <property fmtid="{D5CDD505-2E9C-101B-9397-08002B2CF9AE}" pid="30" name="Archive Unit">
    <vt:bool>false</vt:bool>
  </property>
  <property fmtid="{D5CDD505-2E9C-101B-9397-08002B2CF9AE}" pid="31" name="Fast Tracked">
    <vt:bool>false</vt:bool>
  </property>
  <property fmtid="{D5CDD505-2E9C-101B-9397-08002B2CF9AE}" pid="32" name="ExpiredActors">
    <vt:lpwstr/>
  </property>
  <property fmtid="{D5CDD505-2E9C-101B-9397-08002B2CF9AE}" pid="33" name="Change Log">
    <vt:lpwstr/>
  </property>
  <property fmtid="{D5CDD505-2E9C-101B-9397-08002B2CF9AE}" pid="34" name="TriggerFlowInfo">
    <vt:lpwstr/>
  </property>
  <property fmtid="{D5CDD505-2E9C-101B-9397-08002B2CF9AE}" pid="35" name="EducationalManager">
    <vt:lpwstr/>
  </property>
  <property fmtid="{D5CDD505-2E9C-101B-9397-08002B2CF9AE}" pid="36" name="Qualification Identifier">
    <vt:lpwstr/>
  </property>
  <property fmtid="{D5CDD505-2E9C-101B-9397-08002B2CF9AE}" pid="37" name="Get Link">
    <vt:lpwstr>https://tafesaedu.sharepoint.com/:w:/s/qms/Ea6u46A71N1MofjoJ7lsobcB_s7RM8t1bnxS6SlbDJ2hag, https://tafesaedu.sharepoint.com/:w:/s/qms/Ea6u46A71N1MofjoJ7lsobcB_s7RM8t1bnxS6SlbDJ2hag</vt:lpwstr>
  </property>
  <property fmtid="{D5CDD505-2E9C-101B-9397-08002B2CF9AE}" pid="38" name="MediaServiceImageTags">
    <vt:lpwstr/>
  </property>
</Properties>
</file>